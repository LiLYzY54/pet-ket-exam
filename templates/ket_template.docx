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31" w:after="0"/>
        <w:ind w:end="0"/>
        <w:jc w:val="start"/>
        <w:rPr>
          <w:b w:val="false"/>
          <w:bCs w:val="false"/>
        </w:rPr>
      </w:pPr>
      <w:r>
        <w:rPr/>
        <w:t>Key English Mock</w:t>
      </w:r>
      <w:r>
        <w:rPr>
          <w:spacing w:val="-3"/>
        </w:rPr>
        <w:t xml:space="preserve"> </w:t>
      </w:r>
      <w:r>
        <w:rPr>
          <w:spacing w:val="-6"/>
        </w:rPr>
        <w:t>Test</w:t>
      </w:r>
    </w:p>
    <w:p>
      <w:pPr>
        <w:pStyle w:val="Normal"/>
        <w:spacing w:before="128" w:after="0"/>
        <w:ind w:start="220" w:end="0"/>
        <w:jc w:val="start"/>
        <w:rPr>
          <w:rFonts w:ascii="Arial" w:hAnsi="Arial" w:eastAsia="Arial" w:cs="Arial"/>
          <w:sz w:val="20"/>
          <w:szCs w:val="20"/>
        </w:rPr>
      </w:pPr>
      <w:r>
        <w:rPr>
          <w:rFonts w:ascii="Arial" w:hAnsi="Arial"/>
          <w:sz w:val="20"/>
        </w:rPr>
        <w:t>Candidate</w:t>
      </w:r>
      <w:r>
        <w:rPr>
          <w:rFonts w:ascii="Arial" w:hAnsi="Arial"/>
          <w:spacing w:val="-1"/>
          <w:sz w:val="20"/>
        </w:rPr>
        <w:t xml:space="preserve"> </w:t>
      </w:r>
      <w:r>
        <w:rPr>
          <w:rFonts w:ascii="Arial" w:hAnsi="Arial"/>
          <w:sz w:val="20"/>
        </w:rPr>
        <w:t>name</w:t>
      </w:r>
    </w:p>
    <w:p>
      <w:pPr>
        <w:pStyle w:val="Normal"/>
        <w:tabs>
          <w:tab w:val="clear" w:pos="720"/>
          <w:tab w:val="left" w:pos="7668" w:leader="none"/>
        </w:tabs>
        <w:spacing w:before="118" w:after="0"/>
        <w:ind w:hanging="100" w:start="220" w:end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hd w:fill="DDDDDD" w:val="clear"/>
        </w:rPr>
        <w:t xml:space="preserve"> </w:t>
      </w:r>
      <w:r>
        <w:rPr>
          <w:rFonts w:ascii="Times New Roman" w:hAnsi="Times New Roman"/>
          <w:spacing w:val="-20"/>
          <w:sz w:val="24"/>
          <w:shd w:fill="DDDDDD" w:val="clear"/>
        </w:rPr>
        <w:t xml:space="preserve"> </w:t>
      </w:r>
      <w:r>
        <w:rPr>
          <w:rFonts w:eastAsia="宋体" w:hint="eastAsia" w:ascii="Times New Roman" w:hAnsi="Times New Roman"/>
          <w:spacing w:val="-20"/>
          <w:sz w:val="24"/>
          <w:shd w:fill="DDDDDD" w:val="clear"/>
          <w:lang w:eastAsia="zh-CN"/>
        </w:rPr>
        <w:t>Elene</w:t>
      </w:r>
      <w:r>
        <w:rPr>
          <w:rFonts w:ascii="Times New Roman" w:hAnsi="Times New Roman"/>
          <w:spacing w:val="-5"/>
          <w:sz w:val="24"/>
          <w:shd w:fill="DDDDDD" w:val="clear"/>
        </w:rPr>
        <w:tab/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spacing w:before="0" w:after="0"/>
        <w:ind w:start="220" w:end="0"/>
        <w:jc w:val="start"/>
        <w:rPr>
          <w:rFonts w:ascii="Arial" w:hAnsi="Arial" w:eastAsia="Arial" w:cs="Arial"/>
          <w:sz w:val="20"/>
          <w:szCs w:val="20"/>
        </w:rPr>
      </w:pPr>
      <w:r>
        <w:rPr>
          <w:rFonts w:ascii="Arial" w:hAnsi="Arial"/>
          <w:sz w:val="20"/>
        </w:rPr>
        <w:t>Place of</w:t>
      </w:r>
      <w:r>
        <w:rPr>
          <w:rFonts w:ascii="Arial" w:hAnsi="Arial"/>
          <w:spacing w:val="-2"/>
          <w:sz w:val="20"/>
        </w:rPr>
        <w:t xml:space="preserve"> </w:t>
      </w:r>
      <w:r>
        <w:rPr>
          <w:rFonts w:ascii="Arial" w:hAnsi="Arial"/>
          <w:sz w:val="20"/>
        </w:rPr>
        <w:t>entry</w:t>
      </w:r>
    </w:p>
    <w:p>
      <w:pPr>
        <w:pStyle w:val="Normal"/>
        <w:tabs>
          <w:tab w:val="clear" w:pos="720"/>
          <w:tab w:val="left" w:pos="7668" w:leader="none"/>
        </w:tabs>
        <w:spacing w:before="118" w:after="0"/>
        <w:ind w:start="120" w:end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hd w:fill="DDDDDD" w:val="clear"/>
        </w:rPr>
        <w:t xml:space="preserve"> </w:t>
      </w:r>
      <w:r>
        <w:rPr>
          <w:rFonts w:ascii="Times New Roman" w:hAnsi="Times New Roman"/>
          <w:spacing w:val="-20"/>
          <w:sz w:val="24"/>
          <w:shd w:fill="DDDDDD" w:val="clear"/>
        </w:rPr>
        <w:t xml:space="preserve"> </w:t>
      </w:r>
      <w:r>
        <w:rPr>
          <w:rFonts w:eastAsia="宋体" w:hint="eastAsia" w:ascii="Times New Roman" w:hAnsi="Times New Roman"/>
          <w:spacing w:val="-20"/>
          <w:sz w:val="24"/>
          <w:shd w:fill="DDDDDD" w:val="clear"/>
          <w:lang w:eastAsia="zh-CN"/>
        </w:rPr>
        <w:t>BEIJING</w:t>
      </w:r>
      <w:r>
        <w:rPr>
          <w:rFonts w:ascii="Times New Roman" w:hAnsi="Times New Roman"/>
          <w:sz w:val="24"/>
          <w:shd w:fill="DDDDDD" w:val="clear"/>
        </w:rPr>
        <w:tab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br w:type="column"/>
      </w: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</w:r>
    </w:p>
    <w:p>
      <w:pPr>
        <w:pStyle w:val="Normal"/>
        <w:spacing w:before="0" w:after="0"/>
        <w:ind w:start="60" w:end="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/>
          <w:sz w:val="20"/>
        </w:rPr>
        <w:t>Candidate</w:t>
      </w:r>
      <w:r>
        <w:rPr>
          <w:rFonts w:ascii="Arial" w:hAnsi="Arial"/>
          <w:spacing w:val="-1"/>
          <w:sz w:val="20"/>
        </w:rPr>
        <w:t xml:space="preserve"> </w:t>
      </w:r>
      <w:r>
        <w:rPr>
          <w:rFonts w:ascii="Arial" w:hAnsi="Arial"/>
          <w:sz w:val="20"/>
        </w:rPr>
        <w:t>Number</w:t>
      </w:r>
    </w:p>
    <w:p>
      <w:pPr>
        <w:pStyle w:val="Normal"/>
        <w:tabs>
          <w:tab w:val="clear" w:pos="720"/>
          <w:tab w:val="left" w:pos="534" w:leader="none"/>
          <w:tab w:val="left" w:pos="2853" w:leader="none"/>
        </w:tabs>
        <w:spacing w:before="118" w:after="0"/>
        <w:ind w:start="15" w:end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hd w:fill="DDDDDD" w:val="clear"/>
        </w:rPr>
        <w:t xml:space="preserve"> </w:t>
      </w:r>
      <w:r>
        <w:rPr>
          <w:rFonts w:ascii="Times New Roman" w:hAnsi="Times New Roman"/>
          <w:sz w:val="24"/>
          <w:shd w:fill="DDDDDD" w:val="clear"/>
        </w:rPr>
        <w:tab/>
      </w:r>
      <w:r>
        <w:rPr>
          <w:rFonts w:ascii="Arial" w:hAnsi="Arial"/>
          <w:sz w:val="24"/>
          <w:shd w:fill="DDDDDD" w:val="clear"/>
        </w:rPr>
        <w:t>202</w:t>
      </w:r>
      <w:r>
        <w:rPr>
          <w:rFonts w:eastAsia="宋体" w:hint="eastAsia" w:ascii="Arial" w:hAnsi="Arial"/>
          <w:sz w:val="24"/>
          <w:shd w:fill="DDDDDD" w:val="clear"/>
          <w:lang w:eastAsia="zh-CN"/>
        </w:rPr>
        <w:t>604</w:t>
      </w:r>
      <w:r>
        <w:rPr>
          <w:rFonts w:ascii="Arial" w:hAnsi="Arial"/>
          <w:sz w:val="24"/>
          <w:shd w:fill="DDDDDD" w:val="clear"/>
        </w:rPr>
        <w:t>K000</w:t>
      </w:r>
      <w:r>
        <w:rPr>
          <w:rFonts w:eastAsia="宋体" w:hint="eastAsia" w:ascii="Arial" w:hAnsi="Arial"/>
          <w:sz w:val="24"/>
          <w:shd w:fill="DDDDDD" w:val="clear"/>
          <w:lang w:eastAsia="zh-CN"/>
        </w:rPr>
        <w:t>1</w:t>
      </w:r>
      <w:r>
        <w:rPr>
          <w:rFonts w:ascii="Times New Roman" w:hAnsi="Times New Roman"/>
          <w:sz w:val="24"/>
          <w:shd w:fill="DDDDDD" w:val="clear"/>
        </w:rPr>
        <w:tab/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"/>
        <w:spacing w:before="0" w:after="0"/>
        <w:ind w:start="60" w:end="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ascii="Arial" w:hAnsi="Arial"/>
          <w:sz w:val="20"/>
        </w:rPr>
        <w:t>Session</w:t>
      </w:r>
    </w:p>
    <w:p>
      <w:pPr>
        <w:pStyle w:val="Normal"/>
        <w:tabs>
          <w:tab w:val="clear" w:pos="720"/>
          <w:tab w:val="left" w:pos="726" w:leader="none"/>
          <w:tab w:val="left" w:pos="2853" w:leader="none"/>
        </w:tabs>
        <w:spacing w:before="118" w:after="0"/>
        <w:ind w:start="15" w:end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hd w:fill="DDDDDD" w:val="clear"/>
        </w:rPr>
        <w:t xml:space="preserve"> </w:t>
      </w:r>
      <w:r>
        <w:rPr>
          <w:rFonts w:ascii="Times New Roman" w:hAnsi="Times New Roman"/>
          <w:sz w:val="24"/>
          <w:shd w:fill="DDDDDD" w:val="clear"/>
        </w:rPr>
        <w:tab/>
      </w:r>
      <w:r>
        <w:rPr>
          <w:rFonts w:eastAsia="宋体" w:hint="eastAsia" w:ascii="Times New Roman" w:hAnsi="Times New Roman"/>
          <w:sz w:val="24"/>
          <w:shd w:fill="DDDDDD" w:val="clear"/>
          <w:lang w:eastAsia="zh-CN"/>
        </w:rPr>
        <w:t>APR</w:t>
      </w:r>
      <w:r>
        <w:rPr>
          <w:rFonts w:eastAsia="Calibri" w:cs="Calibri" w:hint="eastAsia" w:ascii="Arial" w:hAnsi="Arial"/>
          <w:sz w:val="24"/>
          <w:shd w:fill="DDDDDD" w:val="clear"/>
          <w:lang w:eastAsia="zh-CN"/>
        </w:rPr>
        <w:t>2</w:t>
      </w:r>
      <w:r>
        <w:rPr>
          <w:rFonts w:ascii="Arial" w:hAnsi="Arial"/>
          <w:sz w:val="24"/>
          <w:shd w:fill="DDDDDD" w:val="clear"/>
        </w:rPr>
        <w:t>02</w:t>
      </w:r>
      <w:r>
        <w:rPr>
          <w:rFonts w:eastAsia="宋体" w:hint="eastAsia" w:ascii="Arial" w:hAnsi="Arial"/>
          <w:sz w:val="24"/>
          <w:shd w:fill="DDDDDD" w:val="clear"/>
          <w:lang w:eastAsia="zh-CN"/>
        </w:rPr>
        <w:t>6</w:t>
      </w:r>
      <w:r>
        <w:rPr>
          <w:rFonts w:ascii="Times New Roman" w:hAnsi="Times New Roman"/>
          <w:sz w:val="24"/>
          <w:shd w:fill="DDDDDD" w:val="clear"/>
        </w:rPr>
        <w:t xml:space="preserve">  </w:t>
        <w:tab/>
      </w:r>
    </w:p>
    <w:p>
      <w:pPr>
        <w:sectPr>
          <w:type w:val="continuous"/>
          <w:pgSz w:w="11906" w:h="16838"/>
          <w:pgMar w:left="480" w:right="440" w:gutter="0" w:header="0" w:top="480" w:footer="0" w:bottom="280"/>
          <w:cols w:num="2" w:equalWidth="false" w:sep="false">
            <w:col w:w="7669" w:space="252"/>
            <w:col w:w="3068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sectPr>
          <w:type w:val="continuous"/>
          <w:pgSz w:w="11906" w:h="16838"/>
          <w:pgMar w:left="480" w:right="440" w:gutter="0" w:header="0" w:top="480" w:footer="0" w:bottom="28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74" w:after="0"/>
        <w:ind w:start="220" w:end="0"/>
        <w:jc w:val="start"/>
        <w:rPr>
          <w:rFonts w:ascii="Arial" w:hAnsi="Arial" w:eastAsia="Arial" w:cs="Arial"/>
          <w:sz w:val="20"/>
          <w:szCs w:val="20"/>
        </w:rPr>
      </w:pPr>
      <w:r>
        <w:rPr>
          <w:rFonts w:ascii="Arial" w:hAnsi="Arial"/>
          <w:sz w:val="20"/>
        </w:rPr>
        <w:t>Result</w:t>
      </w:r>
    </w:p>
    <w:p>
      <w:pPr>
        <w:pStyle w:val="Normal"/>
        <w:tabs>
          <w:tab w:val="clear" w:pos="720"/>
          <w:tab w:val="left" w:pos="2423" w:leader="none"/>
        </w:tabs>
        <w:spacing w:before="118" w:after="0"/>
        <w:ind w:start="120" w:end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color w:val="FFFFFF"/>
          <w:sz w:val="24"/>
          <w:shd w:fill="48508B" w:val="clear"/>
        </w:rPr>
        <w:t xml:space="preserve"> </w:t>
      </w:r>
      <w:r>
        <w:rPr>
          <w:rFonts w:ascii="Arial" w:hAnsi="Arial" w:cs="Calibri" w:hint="eastAsia" w:eastAsia="宋体"/>
          <w:color w:val="FFFFFF"/>
          <w:sz w:val="24"/>
          <w:shd w:fill="48508B" w:val="clear"/>
          <w:lang w:eastAsia="zh-CN"/>
        </w:rPr>
        <w:t xml:space="preserve"> </w:t>
      </w:r>
      <w:r>
        <w:rPr>
          <w:rFonts w:eastAsia="宋体" w:cs="Calibri" w:hint="eastAsia" w:ascii="Arial" w:hAnsi="Arial"/>
          <w:color w:val="FFFFFF"/>
          <w:sz w:val="24"/>
          <w:shd w:fill="48508B" w:val="clear"/>
          <w:lang w:eastAsia="zh-CN"/>
        </w:rPr>
        <w:t xml:space="preserve">Pass at </w:t>
      </w:r>
      <w:r>
        <w:rPr>
          <w:rFonts w:eastAsia="宋体" w:hint="eastAsia" w:ascii="Arial" w:hAnsi="Arial"/>
          <w:color w:val="FFFFFF"/>
          <w:sz w:val="24"/>
          <w:shd w:fill="48508B" w:val="clear"/>
          <w:lang w:eastAsia="zh-CN"/>
        </w:rPr>
        <w:t>Grade C</w:t>
      </w:r>
      <w:r>
        <w:rPr>
          <w:rFonts w:ascii="Times New Roman" w:hAnsi="Times New Roman"/>
          <w:color w:val="FFFFFF"/>
          <w:sz w:val="24"/>
          <w:shd w:fill="48508B" w:val="clear"/>
        </w:rPr>
        <w:tab/>
      </w:r>
    </w:p>
    <w:p>
      <w:pPr>
        <w:pStyle w:val="Normal"/>
        <w:spacing w:before="74" w:after="0"/>
        <w:ind w:start="220" w:end="0"/>
        <w:jc w:val="start"/>
        <w:rPr>
          <w:rFonts w:ascii="Arial" w:hAnsi="Arial" w:eastAsia="Arial" w:cs="Arial"/>
          <w:sz w:val="20"/>
          <w:szCs w:val="20"/>
        </w:rPr>
      </w:pPr>
      <w:r>
        <w:br w:type="column"/>
      </w:r>
      <w:r>
        <w:rPr>
          <w:rFonts w:ascii="Arial" w:hAnsi="Arial"/>
          <w:sz w:val="20"/>
        </w:rPr>
        <w:t>Overall</w:t>
      </w:r>
      <w:r>
        <w:rPr>
          <w:rFonts w:ascii="Arial" w:hAnsi="Arial"/>
          <w:spacing w:val="-1"/>
          <w:sz w:val="20"/>
        </w:rPr>
        <w:t xml:space="preserve"> </w:t>
      </w:r>
      <w:r>
        <w:rPr>
          <w:rFonts w:ascii="Arial" w:hAnsi="Arial"/>
          <w:sz w:val="20"/>
        </w:rPr>
        <w:t>Score</w:t>
      </w:r>
    </w:p>
    <w:p>
      <w:pPr>
        <w:pStyle w:val="Normal"/>
        <w:tabs>
          <w:tab w:val="clear" w:pos="720"/>
          <w:tab w:val="left" w:pos="2423" w:leader="none"/>
        </w:tabs>
        <w:spacing w:before="118" w:after="0"/>
        <w:ind w:start="120" w:end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color w:val="FFFFFF"/>
          <w:sz w:val="24"/>
          <w:shd w:fill="48508B" w:val="clear"/>
        </w:rPr>
        <w:t xml:space="preserve"> </w:t>
      </w:r>
      <w:r>
        <w:rPr>
          <w:rFonts w:ascii="Arial" w:hAnsi="Arial" w:cs="Calibri" w:hint="eastAsia" w:eastAsia="宋体"/>
          <w:color w:val="FFFFFF"/>
          <w:sz w:val="24"/>
          <w:shd w:fill="48508B" w:val="clear"/>
          <w:lang w:eastAsia="zh-CN"/>
        </w:rPr>
        <w:t xml:space="preserve"> </w:t>
      </w:r>
      <w:r>
        <w:rPr>
          <w:rFonts w:eastAsia="宋体" w:cs="Calibri" w:hint="eastAsia" w:ascii="Arial" w:hAnsi="Arial"/>
          <w:color w:val="FFFFFF"/>
          <w:sz w:val="24"/>
          <w:shd w:fill="48508B" w:val="clear"/>
          <w:lang w:eastAsia="zh-CN"/>
        </w:rPr>
        <w:t>1</w:t>
      </w:r>
      <w:r>
        <w:rPr>
          <w:rFonts w:eastAsia="宋体" w:hint="eastAsia" w:ascii="Arial" w:hAnsi="Arial"/>
          <w:color w:val="FFFFFF"/>
          <w:sz w:val="24"/>
          <w:shd w:fill="48508B" w:val="clear"/>
          <w:lang w:eastAsia="zh-CN"/>
        </w:rPr>
        <w:t>30</w:t>
      </w:r>
      <w:r>
        <w:rPr>
          <w:rFonts w:ascii="Times New Roman" w:hAnsi="Times New Roman"/>
          <w:color w:val="FFFFFF"/>
          <w:sz w:val="24"/>
          <w:shd w:fill="48508B" w:val="clear"/>
        </w:rPr>
        <w:tab/>
      </w:r>
    </w:p>
    <w:p>
      <w:pPr>
        <w:pStyle w:val="Normal"/>
        <w:spacing w:before="74" w:after="0"/>
        <w:ind w:start="220" w:end="0"/>
        <w:jc w:val="start"/>
        <w:rPr>
          <w:rFonts w:ascii="Arial" w:hAnsi="Arial" w:eastAsia="Arial" w:cs="Arial"/>
          <w:sz w:val="20"/>
          <w:szCs w:val="20"/>
        </w:rPr>
      </w:pPr>
      <w:r>
        <w:br w:type="column"/>
      </w:r>
      <w:r>
        <w:rPr>
          <w:rFonts w:ascii="Arial" w:hAnsi="Arial"/>
          <w:sz w:val="20"/>
        </w:rPr>
        <w:t>CEFR</w:t>
      </w:r>
      <w:r>
        <w:rPr>
          <w:rFonts w:ascii="Arial" w:hAnsi="Arial"/>
          <w:spacing w:val="-1"/>
          <w:sz w:val="20"/>
        </w:rPr>
        <w:t xml:space="preserve"> </w:t>
      </w:r>
      <w:r>
        <w:rPr>
          <w:rFonts w:ascii="Arial" w:hAnsi="Arial"/>
          <w:sz w:val="20"/>
        </w:rPr>
        <w:t>Level</w:t>
      </w:r>
    </w:p>
    <w:p>
      <w:pPr>
        <w:pStyle w:val="Normal"/>
        <w:tabs>
          <w:tab w:val="clear" w:pos="720"/>
          <w:tab w:val="left" w:pos="2423" w:leader="none"/>
        </w:tabs>
        <w:spacing w:before="118" w:after="0"/>
        <w:ind w:start="120" w:end="0"/>
        <w:jc w:val="start"/>
        <w:rPr>
          <w:rFonts w:ascii="Times New Roman" w:hAnsi="Times New Roman" w:eastAsia="Calibri" w:cs="Calibri"/>
          <w:color w:val="FFFFFF"/>
          <w:sz w:val="24"/>
          <w:shd w:fill="48508B" w:val="clear"/>
        </w:rPr>
      </w:pPr>
      <w:r>
        <w:rPr>
          <w:rFonts w:ascii="Arial" w:hAnsi="Arial" w:cs="Calibri" w:hint="eastAsia" w:eastAsia="宋体"/>
          <w:color w:val="FFFFFF"/>
          <w:sz w:val="24"/>
          <w:shd w:fill="48508B" w:val="clear"/>
          <w:lang w:eastAsia="zh-CN"/>
        </w:rPr>
        <w:t xml:space="preserve">  </w:t>
      </w:r>
      <w:r>
        <w:rPr>
          <w:rFonts w:eastAsia="宋体" w:cs="Calibri" w:hint="eastAsia" w:ascii="Arial" w:hAnsi="Arial"/>
          <w:color w:val="FFFFFF"/>
          <w:sz w:val="24"/>
          <w:shd w:fill="48508B" w:val="clear"/>
          <w:lang w:eastAsia="zh-CN"/>
        </w:rPr>
        <w:t>Grade  C</w:t>
      </w:r>
      <w:r>
        <w:rPr>
          <w:rFonts w:eastAsia="Calibri" w:cs="Calibri" w:ascii="Times New Roman" w:hAnsi="Times New Roman"/>
          <w:color w:val="FFFFFF"/>
          <w:sz w:val="24"/>
          <w:shd w:fill="48508B" w:val="clear"/>
        </w:rPr>
        <w:tab/>
      </w:r>
    </w:p>
    <w:p>
      <w:pPr>
        <w:sectPr>
          <w:type w:val="continuous"/>
          <w:pgSz w:w="11906" w:h="16838"/>
          <w:pgMar w:left="480" w:right="440" w:gutter="0" w:header="0" w:top="480" w:footer="0" w:bottom="280"/>
          <w:cols w:num="3" w:equalWidth="false" w:sep="false">
            <w:col w:w="2424" w:space="198"/>
            <w:col w:w="2424" w:space="198"/>
            <w:col w:w="5744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tabs>
          <w:tab w:val="clear" w:pos="720"/>
          <w:tab w:val="left" w:pos="2423" w:leader="none"/>
        </w:tabs>
        <w:spacing w:before="118" w:after="0"/>
        <w:ind w:start="120" w:end="0"/>
        <w:jc w:val="start"/>
        <w:rPr>
          <w:rFonts w:ascii="Times New Roman" w:hAnsi="Times New Roman" w:eastAsia="Calibri" w:cs="Calibri"/>
          <w:color w:val="FFFFFF"/>
          <w:sz w:val="24"/>
          <w:shd w:fill="48508B" w:val="clear"/>
        </w:rPr>
      </w:pPr>
      <w:r>
        <w:rPr>
          <w:rFonts w:eastAsia="Calibri" w:cs="Calibri" w:ascii="Times New Roman" w:hAnsi="Times New Roman"/>
          <w:color w:val="FFFFFF"/>
          <w:sz w:val="24"/>
          <w:shd w:fill="48508B" w:val="clear"/>
        </w:rPr>
      </w:r>
    </w:p>
    <w:p>
      <w:pPr>
        <w:sectPr>
          <w:type w:val="continuous"/>
          <w:pgSz w:w="11906" w:h="16838"/>
          <w:pgMar w:left="480" w:right="440" w:gutter="0" w:header="0" w:top="480" w:footer="0" w:bottom="28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FFFFFF"/>
          <w:sz w:val="16"/>
          <w:szCs w:val="16"/>
          <w:shd w:fill="48508B" w:val="clear"/>
        </w:rPr>
      </w:pPr>
      <w:r>
        <w:rPr>
          <w:rFonts w:eastAsia="Times New Roman" w:cs="Times New Roman" w:ascii="Times New Roman" w:hAnsi="Times New Roman"/>
          <w:color w:val="FFFFFF"/>
          <w:sz w:val="16"/>
          <w:szCs w:val="16"/>
          <w:shd w:fill="48508B" w:val="clear"/>
        </w:rPr>
      </w:r>
    </w:p>
    <w:p>
      <w:pPr>
        <w:pStyle w:val="Normal"/>
        <w:spacing w:lineRule="auto" w:line="240" w:before="2" w:after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p>
      <w:pPr>
        <w:pStyle w:val="Normal"/>
        <w:spacing w:before="0" w:after="0"/>
        <w:ind w:start="12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ascii="Arial" w:hAnsi="Arial"/>
          <w:b/>
          <w:sz w:val="16"/>
        </w:rPr>
        <w:t>CEFR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Level</w:t>
      </w:r>
    </w:p>
    <w:p>
      <w:pPr>
        <w:pStyle w:val="Normal"/>
        <w:spacing w:lineRule="exact" w:line="162" w:before="100" w:after="0"/>
        <w:ind w:start="119" w:end="0"/>
        <w:jc w:val="center"/>
        <w:rPr>
          <w:rFonts w:ascii="Arial" w:hAnsi="Arial" w:eastAsia="Arial" w:cs="Arial"/>
          <w:sz w:val="16"/>
          <w:szCs w:val="16"/>
        </w:rPr>
      </w:pPr>
      <w:r>
        <w:br w:type="column"/>
      </w:r>
      <w:r>
        <w:rPr>
          <w:rFonts w:ascii="Arial" w:hAnsi="Arial"/>
          <w:b/>
          <w:sz w:val="16"/>
        </w:rPr>
        <w:t>Cambridge</w:t>
      </w:r>
      <w:r>
        <w:rPr>
          <w:rFonts w:ascii="Arial" w:hAnsi="Arial"/>
          <w:b/>
          <w:w w:val="100"/>
          <w:sz w:val="16"/>
        </w:rPr>
        <w:t xml:space="preserve"> </w:t>
      </w:r>
      <w:r>
        <w:rPr>
          <w:rFonts w:ascii="Arial" w:hAnsi="Arial"/>
          <w:b/>
          <w:sz w:val="16"/>
        </w:rPr>
        <w:t>English</w:t>
      </w:r>
      <w:r>
        <w:rPr>
          <w:rFonts w:ascii="Arial" w:hAnsi="Arial"/>
          <w:b/>
          <w:w w:val="99"/>
          <w:sz w:val="16"/>
        </w:rPr>
        <w:t xml:space="preserve"> </w:t>
      </w:r>
      <w:r>
        <w:rPr>
          <w:rFonts w:ascii="Arial" w:hAnsi="Arial"/>
          <w:b/>
          <w:sz w:val="16"/>
        </w:rPr>
        <w:t>Scale</w:t>
      </w:r>
    </w:p>
    <w:p>
      <w:pPr>
        <w:pStyle w:val="Normal"/>
        <w:spacing w:lineRule="auto" w:line="240" w:before="1" w:after="0"/>
        <w:rPr>
          <w:rFonts w:ascii="Arial" w:hAnsi="Arial" w:eastAsia="Arial" w:cs="Arial"/>
          <w:b/>
          <w:bCs/>
          <w:sz w:val="21"/>
          <w:szCs w:val="21"/>
        </w:rPr>
      </w:pPr>
      <w:r>
        <w:br w:type="column"/>
      </w:r>
      <w:r>
        <w:rPr>
          <w:rFonts w:eastAsia="Arial" w:cs="Arial" w:ascii="Arial" w:hAnsi="Arial"/>
          <w:b/>
          <w:bCs/>
          <w:sz w:val="21"/>
          <w:szCs w:val="21"/>
        </w:rPr>
      </w:r>
    </w:p>
    <w:p>
      <w:pPr>
        <w:pStyle w:val="Normal"/>
        <w:spacing w:lineRule="exact" w:line="173" w:before="0" w:after="0"/>
        <w:ind w:start="12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ascii="Arial" w:hAnsi="Arial"/>
          <w:b/>
          <w:sz w:val="16"/>
        </w:rPr>
        <w:t>Certificated</w:t>
      </w:r>
    </w:p>
    <w:p>
      <w:pPr>
        <w:pStyle w:val="Normal"/>
        <w:tabs>
          <w:tab w:val="clear" w:pos="720"/>
          <w:tab w:val="left" w:pos="1650" w:leader="none"/>
          <w:tab w:val="left" w:pos="3097" w:leader="none"/>
          <w:tab w:val="left" w:pos="4421" w:leader="none"/>
          <w:tab w:val="left" w:pos="5827" w:leader="none"/>
        </w:tabs>
        <w:spacing w:lineRule="exact" w:line="173" w:before="0" w:after="0"/>
        <w:ind w:start="271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ascii="Arial" w:hAnsi="Arial"/>
          <w:b/>
          <w:sz w:val="16"/>
        </w:rPr>
        <w:t>Results</w:t>
        <w:tab/>
      </w:r>
      <w:r>
        <w:rPr>
          <w:rFonts w:ascii="Arial" w:hAnsi="Arial"/>
          <w:b/>
          <w:w w:val="95"/>
          <w:sz w:val="16"/>
        </w:rPr>
        <w:t>Reading</w:t>
        <w:tab/>
      </w:r>
      <w:r>
        <w:rPr>
          <w:rFonts w:ascii="Arial" w:hAnsi="Arial"/>
          <w:b/>
          <w:spacing w:val="-1"/>
          <w:sz w:val="16"/>
        </w:rPr>
        <w:t>Writing</w:t>
        <w:tab/>
      </w:r>
      <w:r>
        <w:rPr>
          <w:rFonts w:ascii="Arial" w:hAnsi="Arial"/>
          <w:b/>
          <w:w w:val="95"/>
          <w:sz w:val="16"/>
        </w:rPr>
        <w:t>Listening</w:t>
        <w:tab/>
      </w:r>
      <w:r>
        <w:rPr>
          <w:rFonts w:ascii="Arial" w:hAnsi="Arial"/>
          <w:b/>
          <w:sz w:val="16"/>
        </w:rPr>
        <w:t>Speaking</w:t>
      </w:r>
    </w:p>
    <w:p>
      <w:pPr>
        <w:sectPr>
          <w:type w:val="continuous"/>
          <w:pgSz w:w="11906" w:h="16838"/>
          <w:pgMar w:left="480" w:right="440" w:gutter="0" w:header="0" w:top="480" w:footer="0" w:bottom="280"/>
          <w:cols w:num="3" w:equalWidth="false" w:sep="false">
            <w:col w:w="1010" w:space="574"/>
            <w:col w:w="956" w:space="426"/>
            <w:col w:w="8022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240" w:before="5" w:after="0"/>
        <w:rPr>
          <w:rFonts w:ascii="Arial" w:hAnsi="Arial" w:eastAsia="Arial" w:cs="Arial"/>
          <w:b/>
          <w:bCs/>
          <w:sz w:val="14"/>
          <w:szCs w:val="14"/>
        </w:rPr>
      </w:pPr>
      <w:r>
        <w:rPr>
          <w:rFonts w:eastAsia="Arial" w:cs="Arial" w:ascii="Arial" w:hAnsi="Arial"/>
          <w:b/>
          <w:bCs/>
          <w:sz w:val="14"/>
          <w:szCs w:val="14"/>
        </w:rPr>
      </w:r>
    </w:p>
    <w:p>
      <w:pPr>
        <w:pStyle w:val="Normal"/>
        <w:spacing w:lineRule="exact" w:line="4500"/>
        <w:ind w:start="110" w:end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mc:AlternateContent>
          <mc:Choice Requires="wpg">
            <w:drawing>
              <wp:inline distT="0" distB="0" distL="0" distR="0">
                <wp:extent cx="6118860" cy="2857500"/>
                <wp:effectExtent l="0" t="0" r="0" b="0"/>
                <wp:docPr id="1" name="组合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920" cy="2857680"/>
                          <a:chOff x="0" y="0"/>
                          <a:chExt cx="6118920" cy="2857680"/>
                        </a:xfrm>
                      </wpg:grpSpPr>
                      <wpg:grpSp>
                        <wpg:cNvGrpSpPr/>
                        <wpg:grpSpPr>
                          <a:xfrm>
                            <a:off x="5226120" y="577800"/>
                            <a:ext cx="127080" cy="1440"/>
                          </a:xfrm>
                        </wpg:grpSpPr>
                        <wps:wsp>
                          <wps:cNvPr id="2" name="任意多边形 4"/>
                          <wps:cNvSpPr/>
                          <wps:spPr>
                            <a:xfrm>
                              <a:off x="0" y="0"/>
                              <a:ext cx="12708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0" h="1">
                                  <a:moveTo>
                                    <a:pt x="0" y="0"/>
                                  </a:moveTo>
                                  <a:lnTo>
                                    <a:pt x="20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4333320" y="577800"/>
                            <a:ext cx="127080" cy="1440"/>
                          </a:xfrm>
                        </wpg:grpSpPr>
                        <wps:wsp>
                          <wps:cNvPr id="3" name="任意多边形 6"/>
                          <wps:cNvSpPr/>
                          <wps:spPr>
                            <a:xfrm>
                              <a:off x="0" y="0"/>
                              <a:ext cx="12708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0" h="1">
                                  <a:moveTo>
                                    <a:pt x="0" y="0"/>
                                  </a:moveTo>
                                  <a:lnTo>
                                    <a:pt x="20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440520" y="577800"/>
                            <a:ext cx="127080" cy="1440"/>
                          </a:xfrm>
                        </wpg:grpSpPr>
                        <wps:wsp>
                          <wps:cNvPr id="4" name="任意多边形 8"/>
                          <wps:cNvSpPr/>
                          <wps:spPr>
                            <a:xfrm>
                              <a:off x="0" y="0"/>
                              <a:ext cx="12708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0" h="1">
                                  <a:moveTo>
                                    <a:pt x="0" y="0"/>
                                  </a:moveTo>
                                  <a:lnTo>
                                    <a:pt x="20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655280" y="577800"/>
                            <a:ext cx="1019880" cy="1440"/>
                          </a:xfrm>
                        </wpg:grpSpPr>
                        <wps:wsp>
                          <wps:cNvPr id="5" name="任意多边形 10"/>
                          <wps:cNvSpPr/>
                          <wps:spPr>
                            <a:xfrm>
                              <a:off x="0" y="0"/>
                              <a:ext cx="101988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606" h="1">
                                  <a:moveTo>
                                    <a:pt x="0" y="0"/>
                                  </a:moveTo>
                                  <a:lnTo>
                                    <a:pt x="1606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655280" y="1339920"/>
                            <a:ext cx="1019880" cy="1440"/>
                          </a:xfrm>
                        </wpg:grpSpPr>
                        <wps:wsp>
                          <wps:cNvPr id="6" name="任意多边形 12"/>
                          <wps:cNvSpPr/>
                          <wps:spPr>
                            <a:xfrm>
                              <a:off x="0" y="0"/>
                              <a:ext cx="101988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606" h="1">
                                  <a:moveTo>
                                    <a:pt x="0" y="0"/>
                                  </a:moveTo>
                                  <a:lnTo>
                                    <a:pt x="1606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655280" y="2101680"/>
                            <a:ext cx="1019880" cy="1440"/>
                          </a:xfrm>
                        </wpg:grpSpPr>
                        <wps:wsp>
                          <wps:cNvPr id="7" name="任意多边形 14"/>
                          <wps:cNvSpPr/>
                          <wps:spPr>
                            <a:xfrm>
                              <a:off x="0" y="0"/>
                              <a:ext cx="101988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606" h="1">
                                  <a:moveTo>
                                    <a:pt x="0" y="0"/>
                                  </a:moveTo>
                                  <a:lnTo>
                                    <a:pt x="1606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590120" y="0"/>
                            <a:ext cx="65520" cy="2857680"/>
                          </a:xfrm>
                        </wpg:grpSpPr>
                        <wps:wsp>
                          <wps:cNvPr id="8" name="任意多边形 16"/>
                          <wps:cNvSpPr/>
                          <wps:spPr>
                            <a:xfrm>
                              <a:off x="0" y="0"/>
                              <a:ext cx="65520" cy="28576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3" h="4500">
                                  <a:moveTo>
                                    <a:pt x="0" y="0"/>
                                  </a:moveTo>
                                  <a:lnTo>
                                    <a:pt x="103" y="0"/>
                                  </a:lnTo>
                                  <a:lnTo>
                                    <a:pt x="103" y="4500"/>
                                  </a:lnTo>
                                  <a:lnTo>
                                    <a:pt x="0" y="45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DDDDD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720" y="577800"/>
                            <a:ext cx="888840" cy="1440"/>
                          </a:xfrm>
                        </wpg:grpSpPr>
                        <wps:wsp>
                          <wps:cNvPr id="9" name="任意多边形 18"/>
                          <wps:cNvSpPr/>
                          <wps:spPr>
                            <a:xfrm>
                              <a:off x="0" y="0"/>
                              <a:ext cx="88884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0" h="1">
                                  <a:moveTo>
                                    <a:pt x="0" y="0"/>
                                  </a:moveTo>
                                  <a:lnTo>
                                    <a:pt x="140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720" y="1339920"/>
                            <a:ext cx="888840" cy="1440"/>
                          </a:xfrm>
                        </wpg:grpSpPr>
                        <wps:wsp>
                          <wps:cNvPr id="10" name="任意多边形 20"/>
                          <wps:cNvSpPr/>
                          <wps:spPr>
                            <a:xfrm>
                              <a:off x="0" y="0"/>
                              <a:ext cx="88884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0" h="1">
                                  <a:moveTo>
                                    <a:pt x="0" y="0"/>
                                  </a:moveTo>
                                  <a:lnTo>
                                    <a:pt x="140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720" y="2101680"/>
                            <a:ext cx="888840" cy="1440"/>
                          </a:xfrm>
                        </wpg:grpSpPr>
                        <wps:wsp>
                          <wps:cNvPr id="11" name="任意多边形 22"/>
                          <wps:cNvSpPr/>
                          <wps:spPr>
                            <a:xfrm>
                              <a:off x="0" y="0"/>
                              <a:ext cx="88884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0" h="1">
                                  <a:moveTo>
                                    <a:pt x="0" y="0"/>
                                  </a:moveTo>
                                  <a:lnTo>
                                    <a:pt x="140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889560" y="0"/>
                            <a:ext cx="65520" cy="2857680"/>
                          </a:xfrm>
                        </wpg:grpSpPr>
                        <wps:wsp>
                          <wps:cNvPr id="12" name="任意多边形 24"/>
                          <wps:cNvSpPr/>
                          <wps:spPr>
                            <a:xfrm>
                              <a:off x="0" y="0"/>
                              <a:ext cx="65520" cy="28576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3" h="4500">
                                  <a:moveTo>
                                    <a:pt x="0" y="0"/>
                                  </a:moveTo>
                                  <a:lnTo>
                                    <a:pt x="103" y="0"/>
                                  </a:lnTo>
                                  <a:lnTo>
                                    <a:pt x="103" y="4500"/>
                                  </a:lnTo>
                                  <a:lnTo>
                                    <a:pt x="0" y="45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DDDDD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955080" y="0"/>
                            <a:ext cx="635040" cy="2857680"/>
                          </a:xfrm>
                        </wpg:grpSpPr>
                        <wps:wsp>
                          <wps:cNvPr id="13" name="任意多边形 26"/>
                          <wps:cNvSpPr/>
                          <wps:spPr>
                            <a:xfrm>
                              <a:off x="0" y="0"/>
                              <a:ext cx="635040" cy="28576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00" h="4501">
                                  <a:moveTo>
                                    <a:pt x="0" y="0"/>
                                  </a:moveTo>
                                  <a:lnTo>
                                    <a:pt x="1000" y="0"/>
                                  </a:lnTo>
                                  <a:lnTo>
                                    <a:pt x="1000" y="4501"/>
                                  </a:lnTo>
                                  <a:lnTo>
                                    <a:pt x="0" y="450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DDDDD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10880" y="170640"/>
                            <a:ext cx="24120" cy="55080"/>
                          </a:xfrm>
                        </wpg:grpSpPr>
                        <wps:wsp>
                          <wps:cNvPr id="14" name="任意多边形 28"/>
                          <wps:cNvSpPr/>
                          <wps:spPr>
                            <a:xfrm>
                              <a:off x="0" y="0"/>
                              <a:ext cx="2412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8" h="87">
                                  <a:moveTo>
                                    <a:pt x="0" y="36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4" y="20"/>
                                  </a:lnTo>
                                  <a:lnTo>
                                    <a:pt x="9" y="17"/>
                                  </a:lnTo>
                                  <a:lnTo>
                                    <a:pt x="19" y="9"/>
                                  </a:lnTo>
                                  <a:lnTo>
                                    <a:pt x="23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21" y="24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8" y="33"/>
                                  </a:lnTo>
                                  <a:lnTo>
                                    <a:pt x="0" y="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5" name="任意多边形 29"/>
                          <wps:cNvSpPr/>
                          <wps:spPr>
                            <a:xfrm>
                              <a:off x="0" y="0"/>
                              <a:ext cx="2412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8" h="87">
                                  <a:moveTo>
                                    <a:pt x="38" y="86"/>
                                  </a:moveTo>
                                  <a:lnTo>
                                    <a:pt x="21" y="86"/>
                                  </a:lnTo>
                                  <a:lnTo>
                                    <a:pt x="21" y="24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38" y="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49760" y="171360"/>
                            <a:ext cx="36720" cy="55080"/>
                          </a:xfrm>
                        </wpg:grpSpPr>
                        <wps:wsp>
                          <wps:cNvPr id="16" name="任意多边形 31"/>
                          <wps:cNvSpPr/>
                          <wps:spPr>
                            <a:xfrm>
                              <a:off x="0" y="0"/>
                              <a:ext cx="3672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8" h="87">
                                  <a:moveTo>
                                    <a:pt x="15" y="47"/>
                                  </a:moveTo>
                                  <a:lnTo>
                                    <a:pt x="2" y="45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54" y="0"/>
                                  </a:lnTo>
                                  <a:lnTo>
                                    <a:pt x="54" y="15"/>
                                  </a:lnTo>
                                  <a:lnTo>
                                    <a:pt x="23" y="15"/>
                                  </a:lnTo>
                                  <a:lnTo>
                                    <a:pt x="20" y="30"/>
                                  </a:lnTo>
                                  <a:lnTo>
                                    <a:pt x="45" y="30"/>
                                  </a:lnTo>
                                  <a:lnTo>
                                    <a:pt x="55" y="40"/>
                                  </a:lnTo>
                                  <a:lnTo>
                                    <a:pt x="23" y="40"/>
                                  </a:lnTo>
                                  <a:lnTo>
                                    <a:pt x="19" y="42"/>
                                  </a:lnTo>
                                  <a:lnTo>
                                    <a:pt x="15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7" name="任意多边形 32"/>
                          <wps:cNvSpPr/>
                          <wps:spPr>
                            <a:xfrm>
                              <a:off x="0" y="0"/>
                              <a:ext cx="3672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8" h="87">
                                  <a:moveTo>
                                    <a:pt x="45" y="30"/>
                                  </a:moveTo>
                                  <a:lnTo>
                                    <a:pt x="20" y="30"/>
                                  </a:lnTo>
                                  <a:lnTo>
                                    <a:pt x="24" y="28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39" y="27"/>
                                  </a:lnTo>
                                  <a:lnTo>
                                    <a:pt x="45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8" name="任意多边形 33"/>
                          <wps:cNvSpPr/>
                          <wps:spPr>
                            <a:xfrm>
                              <a:off x="0" y="0"/>
                              <a:ext cx="3672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8" h="87">
                                  <a:moveTo>
                                    <a:pt x="53" y="73"/>
                                  </a:moveTo>
                                  <a:lnTo>
                                    <a:pt x="32" y="73"/>
                                  </a:lnTo>
                                  <a:lnTo>
                                    <a:pt x="35" y="72"/>
                                  </a:lnTo>
                                  <a:lnTo>
                                    <a:pt x="39" y="66"/>
                                  </a:lnTo>
                                  <a:lnTo>
                                    <a:pt x="41" y="62"/>
                                  </a:lnTo>
                                  <a:lnTo>
                                    <a:pt x="41" y="51"/>
                                  </a:lnTo>
                                  <a:lnTo>
                                    <a:pt x="39" y="47"/>
                                  </a:lnTo>
                                  <a:lnTo>
                                    <a:pt x="35" y="42"/>
                                  </a:lnTo>
                                  <a:lnTo>
                                    <a:pt x="32" y="40"/>
                                  </a:lnTo>
                                  <a:lnTo>
                                    <a:pt x="55" y="40"/>
                                  </a:lnTo>
                                  <a:lnTo>
                                    <a:pt x="57" y="47"/>
                                  </a:lnTo>
                                  <a:lnTo>
                                    <a:pt x="57" y="63"/>
                                  </a:lnTo>
                                  <a:lnTo>
                                    <a:pt x="55" y="69"/>
                                  </a:lnTo>
                                  <a:lnTo>
                                    <a:pt x="53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9" name="任意多边形 34"/>
                          <wps:cNvSpPr/>
                          <wps:spPr>
                            <a:xfrm>
                              <a:off x="0" y="0"/>
                              <a:ext cx="3672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8" h="87">
                                  <a:moveTo>
                                    <a:pt x="38" y="86"/>
                                  </a:moveTo>
                                  <a:lnTo>
                                    <a:pt x="20" y="86"/>
                                  </a:lnTo>
                                  <a:lnTo>
                                    <a:pt x="14" y="84"/>
                                  </a:lnTo>
                                  <a:lnTo>
                                    <a:pt x="4" y="76"/>
                                  </a:lnTo>
                                  <a:lnTo>
                                    <a:pt x="1" y="70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16" y="61"/>
                                  </a:lnTo>
                                  <a:lnTo>
                                    <a:pt x="17" y="65"/>
                                  </a:lnTo>
                                  <a:lnTo>
                                    <a:pt x="18" y="68"/>
                                  </a:lnTo>
                                  <a:lnTo>
                                    <a:pt x="23" y="72"/>
                                  </a:lnTo>
                                  <a:lnTo>
                                    <a:pt x="25" y="73"/>
                                  </a:lnTo>
                                  <a:lnTo>
                                    <a:pt x="53" y="73"/>
                                  </a:lnTo>
                                  <a:lnTo>
                                    <a:pt x="46" y="82"/>
                                  </a:lnTo>
                                  <a:lnTo>
                                    <a:pt x="38" y="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94760" y="170640"/>
                            <a:ext cx="35640" cy="55800"/>
                          </a:xfrm>
                        </wpg:grpSpPr>
                        <wps:wsp>
                          <wps:cNvPr id="20" name="任意多边形 36"/>
                          <wps:cNvSpPr/>
                          <wps:spPr>
                            <a:xfrm>
                              <a:off x="0" y="0"/>
                              <a:ext cx="3564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" h="88">
                                  <a:moveTo>
                                    <a:pt x="36" y="87"/>
                                  </a:moveTo>
                                  <a:lnTo>
                                    <a:pt x="19" y="87"/>
                                  </a:lnTo>
                                  <a:lnTo>
                                    <a:pt x="12" y="84"/>
                                  </a:lnTo>
                                  <a:lnTo>
                                    <a:pt x="2" y="71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13" y="2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42" y="2"/>
                                  </a:lnTo>
                                  <a:lnTo>
                                    <a:pt x="51" y="13"/>
                                  </a:lnTo>
                                  <a:lnTo>
                                    <a:pt x="25" y="13"/>
                                  </a:lnTo>
                                  <a:lnTo>
                                    <a:pt x="24" y="14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17" y="26"/>
                                  </a:lnTo>
                                  <a:lnTo>
                                    <a:pt x="17" y="33"/>
                                  </a:lnTo>
                                  <a:lnTo>
                                    <a:pt x="17" y="53"/>
                                  </a:lnTo>
                                  <a:lnTo>
                                    <a:pt x="25" y="74"/>
                                  </a:lnTo>
                                  <a:lnTo>
                                    <a:pt x="51" y="74"/>
                                  </a:lnTo>
                                  <a:lnTo>
                                    <a:pt x="42" y="84"/>
                                  </a:lnTo>
                                  <a:lnTo>
                                    <a:pt x="36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1" name="任意多边形 37"/>
                          <wps:cNvSpPr/>
                          <wps:spPr>
                            <a:xfrm>
                              <a:off x="0" y="0"/>
                              <a:ext cx="3564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" h="88">
                                  <a:moveTo>
                                    <a:pt x="51" y="74"/>
                                  </a:moveTo>
                                  <a:lnTo>
                                    <a:pt x="29" y="74"/>
                                  </a:lnTo>
                                  <a:lnTo>
                                    <a:pt x="31" y="73"/>
                                  </a:lnTo>
                                  <a:lnTo>
                                    <a:pt x="34" y="70"/>
                                  </a:lnTo>
                                  <a:lnTo>
                                    <a:pt x="36" y="68"/>
                                  </a:lnTo>
                                  <a:lnTo>
                                    <a:pt x="38" y="61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38" y="33"/>
                                  </a:lnTo>
                                  <a:lnTo>
                                    <a:pt x="29" y="13"/>
                                  </a:lnTo>
                                  <a:lnTo>
                                    <a:pt x="51" y="13"/>
                                  </a:lnTo>
                                  <a:lnTo>
                                    <a:pt x="53" y="15"/>
                                  </a:lnTo>
                                  <a:lnTo>
                                    <a:pt x="55" y="26"/>
                                  </a:lnTo>
                                  <a:lnTo>
                                    <a:pt x="55" y="61"/>
                                  </a:lnTo>
                                  <a:lnTo>
                                    <a:pt x="53" y="71"/>
                                  </a:lnTo>
                                  <a:lnTo>
                                    <a:pt x="51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10880" y="550440"/>
                            <a:ext cx="24120" cy="55080"/>
                          </a:xfrm>
                        </wpg:grpSpPr>
                        <wps:wsp>
                          <wps:cNvPr id="22" name="任意多边形 39"/>
                          <wps:cNvSpPr/>
                          <wps:spPr>
                            <a:xfrm>
                              <a:off x="0" y="0"/>
                              <a:ext cx="2412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8" h="87">
                                  <a:moveTo>
                                    <a:pt x="0" y="37"/>
                                  </a:moveTo>
                                  <a:lnTo>
                                    <a:pt x="0" y="22"/>
                                  </a:lnTo>
                                  <a:lnTo>
                                    <a:pt x="4" y="20"/>
                                  </a:lnTo>
                                  <a:lnTo>
                                    <a:pt x="9" y="17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23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21" y="24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8" y="34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3" name="任意多边形 40"/>
                          <wps:cNvSpPr/>
                          <wps:spPr>
                            <a:xfrm>
                              <a:off x="0" y="0"/>
                              <a:ext cx="2412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8" h="87">
                                  <a:moveTo>
                                    <a:pt x="38" y="86"/>
                                  </a:moveTo>
                                  <a:lnTo>
                                    <a:pt x="21" y="86"/>
                                  </a:lnTo>
                                  <a:lnTo>
                                    <a:pt x="21" y="24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38" y="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47600" y="550440"/>
                            <a:ext cx="39240" cy="55080"/>
                          </a:xfrm>
                        </wpg:grpSpPr>
                        <wps:wsp>
                          <wps:cNvPr id="24" name="任意多边形 42"/>
                          <wps:cNvSpPr/>
                          <wps:spPr>
                            <a:xfrm>
                              <a:off x="0" y="0"/>
                              <a:ext cx="3924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62" h="87">
                                  <a:moveTo>
                                    <a:pt x="61" y="69"/>
                                  </a:moveTo>
                                  <a:lnTo>
                                    <a:pt x="0" y="69"/>
                                  </a:lnTo>
                                  <a:lnTo>
                                    <a:pt x="0" y="54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51" y="0"/>
                                  </a:lnTo>
                                  <a:lnTo>
                                    <a:pt x="51" y="25"/>
                                  </a:lnTo>
                                  <a:lnTo>
                                    <a:pt x="35" y="25"/>
                                  </a:lnTo>
                                  <a:lnTo>
                                    <a:pt x="15" y="54"/>
                                  </a:lnTo>
                                  <a:lnTo>
                                    <a:pt x="61" y="54"/>
                                  </a:lnTo>
                                  <a:lnTo>
                                    <a:pt x="61" y="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5" name="任意多边形 43"/>
                          <wps:cNvSpPr/>
                          <wps:spPr>
                            <a:xfrm>
                              <a:off x="0" y="0"/>
                              <a:ext cx="3924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62" h="87">
                                  <a:moveTo>
                                    <a:pt x="51" y="54"/>
                                  </a:moveTo>
                                  <a:lnTo>
                                    <a:pt x="35" y="54"/>
                                  </a:lnTo>
                                  <a:lnTo>
                                    <a:pt x="35" y="25"/>
                                  </a:lnTo>
                                  <a:lnTo>
                                    <a:pt x="51" y="25"/>
                                  </a:lnTo>
                                  <a:lnTo>
                                    <a:pt x="51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6" name="任意多边形 44"/>
                          <wps:cNvSpPr/>
                          <wps:spPr>
                            <a:xfrm>
                              <a:off x="0" y="0"/>
                              <a:ext cx="3924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62" h="87">
                                  <a:moveTo>
                                    <a:pt x="51" y="86"/>
                                  </a:moveTo>
                                  <a:lnTo>
                                    <a:pt x="35" y="86"/>
                                  </a:lnTo>
                                  <a:lnTo>
                                    <a:pt x="35" y="69"/>
                                  </a:lnTo>
                                  <a:lnTo>
                                    <a:pt x="51" y="69"/>
                                  </a:lnTo>
                                  <a:lnTo>
                                    <a:pt x="51" y="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94040" y="550440"/>
                            <a:ext cx="35640" cy="55800"/>
                          </a:xfrm>
                        </wpg:grpSpPr>
                        <wps:wsp>
                          <wps:cNvPr id="27" name="任意多边形 46"/>
                          <wps:cNvSpPr/>
                          <wps:spPr>
                            <a:xfrm>
                              <a:off x="0" y="0"/>
                              <a:ext cx="3564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" h="88">
                                  <a:moveTo>
                                    <a:pt x="36" y="88"/>
                                  </a:moveTo>
                                  <a:lnTo>
                                    <a:pt x="20" y="88"/>
                                  </a:lnTo>
                                  <a:lnTo>
                                    <a:pt x="13" y="84"/>
                                  </a:lnTo>
                                  <a:lnTo>
                                    <a:pt x="3" y="71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3" y="16"/>
                                  </a:lnTo>
                                  <a:lnTo>
                                    <a:pt x="13" y="3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43" y="3"/>
                                  </a:lnTo>
                                  <a:lnTo>
                                    <a:pt x="51" y="13"/>
                                  </a:lnTo>
                                  <a:lnTo>
                                    <a:pt x="26" y="13"/>
                                  </a:lnTo>
                                  <a:lnTo>
                                    <a:pt x="24" y="14"/>
                                  </a:lnTo>
                                  <a:lnTo>
                                    <a:pt x="21" y="17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18" y="26"/>
                                  </a:lnTo>
                                  <a:lnTo>
                                    <a:pt x="17" y="34"/>
                                  </a:lnTo>
                                  <a:lnTo>
                                    <a:pt x="17" y="54"/>
                                  </a:lnTo>
                                  <a:lnTo>
                                    <a:pt x="26" y="74"/>
                                  </a:lnTo>
                                  <a:lnTo>
                                    <a:pt x="51" y="74"/>
                                  </a:lnTo>
                                  <a:lnTo>
                                    <a:pt x="43" y="85"/>
                                  </a:lnTo>
                                  <a:lnTo>
                                    <a:pt x="36" y="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8" name="任意多边形 47"/>
                          <wps:cNvSpPr/>
                          <wps:spPr>
                            <a:xfrm>
                              <a:off x="0" y="0"/>
                              <a:ext cx="3564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" h="88">
                                  <a:moveTo>
                                    <a:pt x="51" y="74"/>
                                  </a:moveTo>
                                  <a:lnTo>
                                    <a:pt x="30" y="74"/>
                                  </a:lnTo>
                                  <a:lnTo>
                                    <a:pt x="32" y="73"/>
                                  </a:lnTo>
                                  <a:lnTo>
                                    <a:pt x="35" y="71"/>
                                  </a:lnTo>
                                  <a:lnTo>
                                    <a:pt x="36" y="68"/>
                                  </a:lnTo>
                                  <a:lnTo>
                                    <a:pt x="38" y="61"/>
                                  </a:lnTo>
                                  <a:lnTo>
                                    <a:pt x="39" y="54"/>
                                  </a:lnTo>
                                  <a:lnTo>
                                    <a:pt x="39" y="34"/>
                                  </a:lnTo>
                                  <a:lnTo>
                                    <a:pt x="30" y="13"/>
                                  </a:lnTo>
                                  <a:lnTo>
                                    <a:pt x="51" y="13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6" y="27"/>
                                  </a:lnTo>
                                  <a:lnTo>
                                    <a:pt x="56" y="61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1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10880" y="930240"/>
                            <a:ext cx="24120" cy="55080"/>
                          </a:xfrm>
                        </wpg:grpSpPr>
                        <wps:wsp>
                          <wps:cNvPr id="29" name="任意多边形 49"/>
                          <wps:cNvSpPr/>
                          <wps:spPr>
                            <a:xfrm>
                              <a:off x="0" y="0"/>
                              <a:ext cx="2412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8" h="87">
                                  <a:moveTo>
                                    <a:pt x="0" y="37"/>
                                  </a:moveTo>
                                  <a:lnTo>
                                    <a:pt x="0" y="22"/>
                                  </a:lnTo>
                                  <a:lnTo>
                                    <a:pt x="4" y="20"/>
                                  </a:lnTo>
                                  <a:lnTo>
                                    <a:pt x="9" y="18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23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21" y="24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8" y="34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0" name="任意多边形 50"/>
                          <wps:cNvSpPr/>
                          <wps:spPr>
                            <a:xfrm>
                              <a:off x="0" y="0"/>
                              <a:ext cx="2412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8" h="87">
                                  <a:moveTo>
                                    <a:pt x="38" y="86"/>
                                  </a:moveTo>
                                  <a:lnTo>
                                    <a:pt x="21" y="86"/>
                                  </a:lnTo>
                                  <a:lnTo>
                                    <a:pt x="21" y="24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38" y="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49040" y="930240"/>
                            <a:ext cx="36720" cy="55800"/>
                          </a:xfrm>
                        </wpg:grpSpPr>
                        <wps:wsp>
                          <wps:cNvPr id="31" name="任意多边形 52"/>
                          <wps:cNvSpPr/>
                          <wps:spPr>
                            <a:xfrm>
                              <a:off x="0" y="0"/>
                              <a:ext cx="3672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8" h="88">
                                  <a:moveTo>
                                    <a:pt x="16" y="25"/>
                                  </a:moveTo>
                                  <a:lnTo>
                                    <a:pt x="1" y="23"/>
                                  </a:lnTo>
                                  <a:lnTo>
                                    <a:pt x="2" y="17"/>
                                  </a:lnTo>
                                  <a:lnTo>
                                    <a:pt x="4" y="13"/>
                                  </a:lnTo>
                                  <a:lnTo>
                                    <a:pt x="8" y="7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9" y="1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42" y="3"/>
                                  </a:lnTo>
                                  <a:lnTo>
                                    <a:pt x="51" y="12"/>
                                  </a:lnTo>
                                  <a:lnTo>
                                    <a:pt x="52" y="14"/>
                                  </a:lnTo>
                                  <a:lnTo>
                                    <a:pt x="24" y="14"/>
                                  </a:lnTo>
                                  <a:lnTo>
                                    <a:pt x="22" y="15"/>
                                  </a:lnTo>
                                  <a:lnTo>
                                    <a:pt x="18" y="19"/>
                                  </a:lnTo>
                                  <a:lnTo>
                                    <a:pt x="17" y="21"/>
                                  </a:lnTo>
                                  <a:lnTo>
                                    <a:pt x="16" y="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2" name="任意多边形 53"/>
                          <wps:cNvSpPr/>
                          <wps:spPr>
                            <a:xfrm>
                              <a:off x="0" y="0"/>
                              <a:ext cx="3672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8" h="88">
                                  <a:moveTo>
                                    <a:pt x="50" y="34"/>
                                  </a:moveTo>
                                  <a:lnTo>
                                    <a:pt x="27" y="34"/>
                                  </a:lnTo>
                                  <a:lnTo>
                                    <a:pt x="31" y="33"/>
                                  </a:lnTo>
                                  <a:lnTo>
                                    <a:pt x="35" y="29"/>
                                  </a:lnTo>
                                  <a:lnTo>
                                    <a:pt x="37" y="27"/>
                                  </a:lnTo>
                                  <a:lnTo>
                                    <a:pt x="37" y="20"/>
                                  </a:lnTo>
                                  <a:lnTo>
                                    <a:pt x="36" y="18"/>
                                  </a:lnTo>
                                  <a:lnTo>
                                    <a:pt x="32" y="15"/>
                                  </a:lnTo>
                                  <a:lnTo>
                                    <a:pt x="30" y="14"/>
                                  </a:lnTo>
                                  <a:lnTo>
                                    <a:pt x="52" y="14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53" y="30"/>
                                  </a:lnTo>
                                  <a:lnTo>
                                    <a:pt x="50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3" name="任意多边形 54"/>
                          <wps:cNvSpPr/>
                          <wps:spPr>
                            <a:xfrm>
                              <a:off x="0" y="0"/>
                              <a:ext cx="3672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8" h="88">
                                  <a:moveTo>
                                    <a:pt x="21" y="48"/>
                                  </a:moveTo>
                                  <a:lnTo>
                                    <a:pt x="23" y="34"/>
                                  </a:lnTo>
                                  <a:lnTo>
                                    <a:pt x="27" y="34"/>
                                  </a:lnTo>
                                  <a:lnTo>
                                    <a:pt x="50" y="34"/>
                                  </a:lnTo>
                                  <a:lnTo>
                                    <a:pt x="49" y="36"/>
                                  </a:lnTo>
                                  <a:lnTo>
                                    <a:pt x="41" y="40"/>
                                  </a:lnTo>
                                  <a:lnTo>
                                    <a:pt x="46" y="41"/>
                                  </a:lnTo>
                                  <a:lnTo>
                                    <a:pt x="50" y="44"/>
                                  </a:lnTo>
                                  <a:lnTo>
                                    <a:pt x="52" y="46"/>
                                  </a:lnTo>
                                  <a:lnTo>
                                    <a:pt x="26" y="46"/>
                                  </a:lnTo>
                                  <a:lnTo>
                                    <a:pt x="24" y="47"/>
                                  </a:lnTo>
                                  <a:lnTo>
                                    <a:pt x="21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4" name="任意多边形 55"/>
                          <wps:cNvSpPr/>
                          <wps:spPr>
                            <a:xfrm>
                              <a:off x="0" y="0"/>
                              <a:ext cx="3672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8" h="88">
                                  <a:moveTo>
                                    <a:pt x="54" y="74"/>
                                  </a:moveTo>
                                  <a:lnTo>
                                    <a:pt x="31" y="74"/>
                                  </a:lnTo>
                                  <a:lnTo>
                                    <a:pt x="34" y="73"/>
                                  </a:lnTo>
                                  <a:lnTo>
                                    <a:pt x="39" y="68"/>
                                  </a:lnTo>
                                  <a:lnTo>
                                    <a:pt x="40" y="64"/>
                                  </a:lnTo>
                                  <a:lnTo>
                                    <a:pt x="40" y="55"/>
                                  </a:lnTo>
                                  <a:lnTo>
                                    <a:pt x="39" y="52"/>
                                  </a:lnTo>
                                  <a:lnTo>
                                    <a:pt x="34" y="48"/>
                                  </a:lnTo>
                                  <a:lnTo>
                                    <a:pt x="32" y="46"/>
                                  </a:lnTo>
                                  <a:lnTo>
                                    <a:pt x="52" y="46"/>
                                  </a:lnTo>
                                  <a:lnTo>
                                    <a:pt x="55" y="51"/>
                                  </a:lnTo>
                                  <a:lnTo>
                                    <a:pt x="57" y="55"/>
                                  </a:lnTo>
                                  <a:lnTo>
                                    <a:pt x="57" y="68"/>
                                  </a:lnTo>
                                  <a:lnTo>
                                    <a:pt x="54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5" name="任意多边形 56"/>
                          <wps:cNvSpPr/>
                          <wps:spPr>
                            <a:xfrm>
                              <a:off x="0" y="0"/>
                              <a:ext cx="3672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8" h="88">
                                  <a:moveTo>
                                    <a:pt x="36" y="88"/>
                                  </a:moveTo>
                                  <a:lnTo>
                                    <a:pt x="20" y="88"/>
                                  </a:lnTo>
                                  <a:lnTo>
                                    <a:pt x="14" y="86"/>
                                  </a:lnTo>
                                  <a:lnTo>
                                    <a:pt x="4" y="77"/>
                                  </a:lnTo>
                                  <a:lnTo>
                                    <a:pt x="1" y="71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16" y="62"/>
                                  </a:lnTo>
                                  <a:lnTo>
                                    <a:pt x="16" y="66"/>
                                  </a:lnTo>
                                  <a:lnTo>
                                    <a:pt x="18" y="69"/>
                                  </a:lnTo>
                                  <a:lnTo>
                                    <a:pt x="22" y="73"/>
                                  </a:lnTo>
                                  <a:lnTo>
                                    <a:pt x="25" y="74"/>
                                  </a:lnTo>
                                  <a:lnTo>
                                    <a:pt x="54" y="74"/>
                                  </a:lnTo>
                                  <a:lnTo>
                                    <a:pt x="54" y="75"/>
                                  </a:lnTo>
                                  <a:lnTo>
                                    <a:pt x="43" y="85"/>
                                  </a:lnTo>
                                  <a:lnTo>
                                    <a:pt x="36" y="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94040" y="930240"/>
                            <a:ext cx="35640" cy="55800"/>
                          </a:xfrm>
                        </wpg:grpSpPr>
                        <wps:wsp>
                          <wps:cNvPr id="36" name="任意多边形 58"/>
                          <wps:cNvSpPr/>
                          <wps:spPr>
                            <a:xfrm>
                              <a:off x="0" y="0"/>
                              <a:ext cx="3564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" h="88">
                                  <a:moveTo>
                                    <a:pt x="36" y="88"/>
                                  </a:moveTo>
                                  <a:lnTo>
                                    <a:pt x="19" y="88"/>
                                  </a:lnTo>
                                  <a:lnTo>
                                    <a:pt x="12" y="85"/>
                                  </a:lnTo>
                                  <a:lnTo>
                                    <a:pt x="2" y="72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13" y="3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42" y="3"/>
                                  </a:lnTo>
                                  <a:lnTo>
                                    <a:pt x="51" y="14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24" y="14"/>
                                  </a:lnTo>
                                  <a:lnTo>
                                    <a:pt x="21" y="17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17" y="27"/>
                                  </a:lnTo>
                                  <a:lnTo>
                                    <a:pt x="17" y="34"/>
                                  </a:lnTo>
                                  <a:lnTo>
                                    <a:pt x="17" y="54"/>
                                  </a:lnTo>
                                  <a:lnTo>
                                    <a:pt x="25" y="74"/>
                                  </a:lnTo>
                                  <a:lnTo>
                                    <a:pt x="51" y="74"/>
                                  </a:lnTo>
                                  <a:lnTo>
                                    <a:pt x="42" y="85"/>
                                  </a:lnTo>
                                  <a:lnTo>
                                    <a:pt x="36" y="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7" name="任意多边形 59"/>
                          <wps:cNvSpPr/>
                          <wps:spPr>
                            <a:xfrm>
                              <a:off x="0" y="0"/>
                              <a:ext cx="3564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" h="88">
                                  <a:moveTo>
                                    <a:pt x="51" y="74"/>
                                  </a:moveTo>
                                  <a:lnTo>
                                    <a:pt x="29" y="74"/>
                                  </a:lnTo>
                                  <a:lnTo>
                                    <a:pt x="31" y="74"/>
                                  </a:lnTo>
                                  <a:lnTo>
                                    <a:pt x="34" y="71"/>
                                  </a:lnTo>
                                  <a:lnTo>
                                    <a:pt x="36" y="69"/>
                                  </a:lnTo>
                                  <a:lnTo>
                                    <a:pt x="38" y="61"/>
                                  </a:lnTo>
                                  <a:lnTo>
                                    <a:pt x="38" y="54"/>
                                  </a:lnTo>
                                  <a:lnTo>
                                    <a:pt x="38" y="34"/>
                                  </a:lnTo>
                                  <a:lnTo>
                                    <a:pt x="29" y="14"/>
                                  </a:lnTo>
                                  <a:lnTo>
                                    <a:pt x="51" y="14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5" y="27"/>
                                  </a:lnTo>
                                  <a:lnTo>
                                    <a:pt x="55" y="61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1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10880" y="1310040"/>
                            <a:ext cx="24120" cy="55080"/>
                          </a:xfrm>
                        </wpg:grpSpPr>
                        <wps:wsp>
                          <wps:cNvPr id="38" name="任意多边形 61"/>
                          <wps:cNvSpPr/>
                          <wps:spPr>
                            <a:xfrm>
                              <a:off x="0" y="0"/>
                              <a:ext cx="2412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8" h="87">
                                  <a:moveTo>
                                    <a:pt x="0" y="37"/>
                                  </a:moveTo>
                                  <a:lnTo>
                                    <a:pt x="0" y="22"/>
                                  </a:lnTo>
                                  <a:lnTo>
                                    <a:pt x="4" y="21"/>
                                  </a:lnTo>
                                  <a:lnTo>
                                    <a:pt x="9" y="18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23" y="6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21" y="24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8" y="34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9" name="任意多边形 62"/>
                          <wps:cNvSpPr/>
                          <wps:spPr>
                            <a:xfrm>
                              <a:off x="0" y="0"/>
                              <a:ext cx="2412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8" h="87">
                                  <a:moveTo>
                                    <a:pt x="38" y="87"/>
                                  </a:moveTo>
                                  <a:lnTo>
                                    <a:pt x="21" y="87"/>
                                  </a:lnTo>
                                  <a:lnTo>
                                    <a:pt x="21" y="24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38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48320" y="1310040"/>
                            <a:ext cx="36720" cy="55080"/>
                          </a:xfrm>
                        </wpg:grpSpPr>
                        <wps:wsp>
                          <wps:cNvPr id="40" name="任意多边形 64"/>
                          <wps:cNvSpPr/>
                          <wps:spPr>
                            <a:xfrm>
                              <a:off x="0" y="0"/>
                              <a:ext cx="3672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8" h="87">
                                  <a:moveTo>
                                    <a:pt x="18" y="27"/>
                                  </a:moveTo>
                                  <a:lnTo>
                                    <a:pt x="1" y="26"/>
                                  </a:lnTo>
                                  <a:lnTo>
                                    <a:pt x="2" y="17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22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45" y="3"/>
                                  </a:lnTo>
                                  <a:lnTo>
                                    <a:pt x="55" y="12"/>
                                  </a:lnTo>
                                  <a:lnTo>
                                    <a:pt x="56" y="14"/>
                                  </a:lnTo>
                                  <a:lnTo>
                                    <a:pt x="26" y="14"/>
                                  </a:lnTo>
                                  <a:lnTo>
                                    <a:pt x="23" y="15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18" y="23"/>
                                  </a:lnTo>
                                  <a:lnTo>
                                    <a:pt x="18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1" name="任意多边形 65"/>
                          <wps:cNvSpPr/>
                          <wps:spPr>
                            <a:xfrm>
                              <a:off x="0" y="0"/>
                              <a:ext cx="3672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8" h="87">
                                  <a:moveTo>
                                    <a:pt x="57" y="87"/>
                                  </a:moveTo>
                                  <a:lnTo>
                                    <a:pt x="0" y="87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2" y="75"/>
                                  </a:lnTo>
                                  <a:lnTo>
                                    <a:pt x="8" y="65"/>
                                  </a:lnTo>
                                  <a:lnTo>
                                    <a:pt x="14" y="58"/>
                                  </a:lnTo>
                                  <a:lnTo>
                                    <a:pt x="31" y="42"/>
                                  </a:lnTo>
                                  <a:lnTo>
                                    <a:pt x="36" y="38"/>
                                  </a:lnTo>
                                  <a:lnTo>
                                    <a:pt x="40" y="32"/>
                                  </a:lnTo>
                                  <a:lnTo>
                                    <a:pt x="41" y="29"/>
                                  </a:lnTo>
                                  <a:lnTo>
                                    <a:pt x="41" y="22"/>
                                  </a:lnTo>
                                  <a:lnTo>
                                    <a:pt x="40" y="19"/>
                                  </a:lnTo>
                                  <a:lnTo>
                                    <a:pt x="36" y="15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56" y="14"/>
                                  </a:lnTo>
                                  <a:lnTo>
                                    <a:pt x="57" y="17"/>
                                  </a:lnTo>
                                  <a:lnTo>
                                    <a:pt x="57" y="29"/>
                                  </a:lnTo>
                                  <a:lnTo>
                                    <a:pt x="57" y="32"/>
                                  </a:lnTo>
                                  <a:lnTo>
                                    <a:pt x="33" y="62"/>
                                  </a:lnTo>
                                  <a:lnTo>
                                    <a:pt x="29" y="65"/>
                                  </a:lnTo>
                                  <a:lnTo>
                                    <a:pt x="27" y="68"/>
                                  </a:lnTo>
                                  <a:lnTo>
                                    <a:pt x="25" y="70"/>
                                  </a:lnTo>
                                  <a:lnTo>
                                    <a:pt x="25" y="71"/>
                                  </a:lnTo>
                                  <a:lnTo>
                                    <a:pt x="57" y="71"/>
                                  </a:lnTo>
                                  <a:lnTo>
                                    <a:pt x="57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94040" y="1310040"/>
                            <a:ext cx="35640" cy="55800"/>
                          </a:xfrm>
                        </wpg:grpSpPr>
                        <wps:wsp>
                          <wps:cNvPr id="42" name="任意多边形 67"/>
                          <wps:cNvSpPr/>
                          <wps:spPr>
                            <a:xfrm>
                              <a:off x="0" y="0"/>
                              <a:ext cx="3564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" h="88">
                                  <a:moveTo>
                                    <a:pt x="36" y="88"/>
                                  </a:moveTo>
                                  <a:lnTo>
                                    <a:pt x="19" y="88"/>
                                  </a:lnTo>
                                  <a:lnTo>
                                    <a:pt x="12" y="85"/>
                                  </a:lnTo>
                                  <a:lnTo>
                                    <a:pt x="2" y="72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13" y="3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42" y="3"/>
                                  </a:lnTo>
                                  <a:lnTo>
                                    <a:pt x="51" y="14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24" y="15"/>
                                  </a:lnTo>
                                  <a:lnTo>
                                    <a:pt x="21" y="17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17" y="27"/>
                                  </a:lnTo>
                                  <a:lnTo>
                                    <a:pt x="17" y="34"/>
                                  </a:lnTo>
                                  <a:lnTo>
                                    <a:pt x="17" y="54"/>
                                  </a:lnTo>
                                  <a:lnTo>
                                    <a:pt x="25" y="74"/>
                                  </a:lnTo>
                                  <a:lnTo>
                                    <a:pt x="51" y="74"/>
                                  </a:lnTo>
                                  <a:lnTo>
                                    <a:pt x="42" y="85"/>
                                  </a:lnTo>
                                  <a:lnTo>
                                    <a:pt x="36" y="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3" name="任意多边形 68"/>
                          <wps:cNvSpPr/>
                          <wps:spPr>
                            <a:xfrm>
                              <a:off x="0" y="0"/>
                              <a:ext cx="3564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" h="88">
                                  <a:moveTo>
                                    <a:pt x="51" y="74"/>
                                  </a:moveTo>
                                  <a:lnTo>
                                    <a:pt x="29" y="74"/>
                                  </a:lnTo>
                                  <a:lnTo>
                                    <a:pt x="31" y="74"/>
                                  </a:lnTo>
                                  <a:lnTo>
                                    <a:pt x="34" y="71"/>
                                  </a:lnTo>
                                  <a:lnTo>
                                    <a:pt x="36" y="69"/>
                                  </a:lnTo>
                                  <a:lnTo>
                                    <a:pt x="38" y="61"/>
                                  </a:lnTo>
                                  <a:lnTo>
                                    <a:pt x="38" y="54"/>
                                  </a:lnTo>
                                  <a:lnTo>
                                    <a:pt x="38" y="34"/>
                                  </a:lnTo>
                                  <a:lnTo>
                                    <a:pt x="29" y="14"/>
                                  </a:lnTo>
                                  <a:lnTo>
                                    <a:pt x="51" y="14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5" y="27"/>
                                  </a:lnTo>
                                  <a:lnTo>
                                    <a:pt x="55" y="61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1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10880" y="1690200"/>
                            <a:ext cx="24120" cy="55080"/>
                          </a:xfrm>
                        </wpg:grpSpPr>
                        <wps:wsp>
                          <wps:cNvPr id="44" name="任意多边形 70"/>
                          <wps:cNvSpPr/>
                          <wps:spPr>
                            <a:xfrm>
                              <a:off x="0" y="0"/>
                              <a:ext cx="2412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8" h="87">
                                  <a:moveTo>
                                    <a:pt x="0" y="36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4" y="20"/>
                                  </a:lnTo>
                                  <a:lnTo>
                                    <a:pt x="9" y="17"/>
                                  </a:lnTo>
                                  <a:lnTo>
                                    <a:pt x="19" y="9"/>
                                  </a:lnTo>
                                  <a:lnTo>
                                    <a:pt x="23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21" y="24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8" y="34"/>
                                  </a:lnTo>
                                  <a:lnTo>
                                    <a:pt x="0" y="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5" name="任意多边形 71"/>
                          <wps:cNvSpPr/>
                          <wps:spPr>
                            <a:xfrm>
                              <a:off x="0" y="0"/>
                              <a:ext cx="2412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8" h="87">
                                  <a:moveTo>
                                    <a:pt x="38" y="86"/>
                                  </a:moveTo>
                                  <a:lnTo>
                                    <a:pt x="21" y="86"/>
                                  </a:lnTo>
                                  <a:lnTo>
                                    <a:pt x="21" y="24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38" y="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49760" y="1690200"/>
                            <a:ext cx="24120" cy="55080"/>
                          </a:xfrm>
                        </wpg:grpSpPr>
                        <wps:wsp>
                          <wps:cNvPr id="46" name="任意多边形 73"/>
                          <wps:cNvSpPr/>
                          <wps:spPr>
                            <a:xfrm>
                              <a:off x="0" y="0"/>
                              <a:ext cx="2412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8" h="87">
                                  <a:moveTo>
                                    <a:pt x="0" y="36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9" y="17"/>
                                  </a:lnTo>
                                  <a:lnTo>
                                    <a:pt x="19" y="9"/>
                                  </a:lnTo>
                                  <a:lnTo>
                                    <a:pt x="23" y="5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22" y="24"/>
                                  </a:lnTo>
                                  <a:lnTo>
                                    <a:pt x="16" y="29"/>
                                  </a:lnTo>
                                  <a:lnTo>
                                    <a:pt x="9" y="34"/>
                                  </a:lnTo>
                                  <a:lnTo>
                                    <a:pt x="0" y="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7" name="任意多边形 74"/>
                          <wps:cNvSpPr/>
                          <wps:spPr>
                            <a:xfrm>
                              <a:off x="0" y="0"/>
                              <a:ext cx="2412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8" h="87">
                                  <a:moveTo>
                                    <a:pt x="38" y="86"/>
                                  </a:moveTo>
                                  <a:lnTo>
                                    <a:pt x="22" y="86"/>
                                  </a:lnTo>
                                  <a:lnTo>
                                    <a:pt x="22" y="24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38" y="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89000" y="1690200"/>
                            <a:ext cx="35640" cy="55800"/>
                          </a:xfrm>
                        </wpg:grpSpPr>
                        <wps:wsp>
                          <wps:cNvPr id="48" name="任意多边形 76"/>
                          <wps:cNvSpPr/>
                          <wps:spPr>
                            <a:xfrm>
                              <a:off x="0" y="0"/>
                              <a:ext cx="3564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" h="88">
                                  <a:moveTo>
                                    <a:pt x="36" y="87"/>
                                  </a:moveTo>
                                  <a:lnTo>
                                    <a:pt x="20" y="87"/>
                                  </a:lnTo>
                                  <a:lnTo>
                                    <a:pt x="13" y="84"/>
                                  </a:lnTo>
                                  <a:lnTo>
                                    <a:pt x="3" y="71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3" y="15"/>
                                  </a:lnTo>
                                  <a:lnTo>
                                    <a:pt x="13" y="3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43" y="3"/>
                                  </a:lnTo>
                                  <a:lnTo>
                                    <a:pt x="51" y="13"/>
                                  </a:lnTo>
                                  <a:lnTo>
                                    <a:pt x="26" y="13"/>
                                  </a:lnTo>
                                  <a:lnTo>
                                    <a:pt x="24" y="14"/>
                                  </a:lnTo>
                                  <a:lnTo>
                                    <a:pt x="21" y="16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18" y="26"/>
                                  </a:lnTo>
                                  <a:lnTo>
                                    <a:pt x="17" y="33"/>
                                  </a:lnTo>
                                  <a:lnTo>
                                    <a:pt x="17" y="54"/>
                                  </a:lnTo>
                                  <a:lnTo>
                                    <a:pt x="26" y="74"/>
                                  </a:lnTo>
                                  <a:lnTo>
                                    <a:pt x="51" y="74"/>
                                  </a:lnTo>
                                  <a:lnTo>
                                    <a:pt x="43" y="84"/>
                                  </a:lnTo>
                                  <a:lnTo>
                                    <a:pt x="36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9" name="任意多边形 77"/>
                          <wps:cNvSpPr/>
                          <wps:spPr>
                            <a:xfrm>
                              <a:off x="0" y="0"/>
                              <a:ext cx="3564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" h="88">
                                  <a:moveTo>
                                    <a:pt x="51" y="74"/>
                                  </a:moveTo>
                                  <a:lnTo>
                                    <a:pt x="30" y="74"/>
                                  </a:lnTo>
                                  <a:lnTo>
                                    <a:pt x="32" y="73"/>
                                  </a:lnTo>
                                  <a:lnTo>
                                    <a:pt x="35" y="70"/>
                                  </a:lnTo>
                                  <a:lnTo>
                                    <a:pt x="36" y="68"/>
                                  </a:lnTo>
                                  <a:lnTo>
                                    <a:pt x="38" y="61"/>
                                  </a:lnTo>
                                  <a:lnTo>
                                    <a:pt x="39" y="54"/>
                                  </a:lnTo>
                                  <a:lnTo>
                                    <a:pt x="39" y="33"/>
                                  </a:lnTo>
                                  <a:lnTo>
                                    <a:pt x="30" y="13"/>
                                  </a:lnTo>
                                  <a:lnTo>
                                    <a:pt x="51" y="13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6" y="26"/>
                                  </a:lnTo>
                                  <a:lnTo>
                                    <a:pt x="56" y="61"/>
                                  </a:lnTo>
                                  <a:lnTo>
                                    <a:pt x="53" y="71"/>
                                  </a:lnTo>
                                  <a:lnTo>
                                    <a:pt x="51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10880" y="2070000"/>
                            <a:ext cx="24120" cy="55080"/>
                          </a:xfrm>
                        </wpg:grpSpPr>
                        <wps:wsp>
                          <wps:cNvPr id="50" name="任意多边形 79"/>
                          <wps:cNvSpPr/>
                          <wps:spPr>
                            <a:xfrm>
                              <a:off x="0" y="0"/>
                              <a:ext cx="2412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8" h="87">
                                  <a:moveTo>
                                    <a:pt x="0" y="37"/>
                                  </a:moveTo>
                                  <a:lnTo>
                                    <a:pt x="0" y="22"/>
                                  </a:lnTo>
                                  <a:lnTo>
                                    <a:pt x="4" y="20"/>
                                  </a:lnTo>
                                  <a:lnTo>
                                    <a:pt x="9" y="18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23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21" y="24"/>
                                  </a:lnTo>
                                  <a:lnTo>
                                    <a:pt x="15" y="30"/>
                                  </a:lnTo>
                                  <a:lnTo>
                                    <a:pt x="8" y="34"/>
                                  </a:lnTo>
                                  <a:lnTo>
                                    <a:pt x="0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1" name="任意多边形 80"/>
                          <wps:cNvSpPr/>
                          <wps:spPr>
                            <a:xfrm>
                              <a:off x="0" y="0"/>
                              <a:ext cx="24120" cy="55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8" h="87">
                                  <a:moveTo>
                                    <a:pt x="38" y="86"/>
                                  </a:moveTo>
                                  <a:lnTo>
                                    <a:pt x="21" y="86"/>
                                  </a:lnTo>
                                  <a:lnTo>
                                    <a:pt x="21" y="24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38" y="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50120" y="2070000"/>
                            <a:ext cx="35640" cy="55800"/>
                          </a:xfrm>
                        </wpg:grpSpPr>
                        <wps:wsp>
                          <wps:cNvPr id="52" name="任意多边形 82"/>
                          <wps:cNvSpPr/>
                          <wps:spPr>
                            <a:xfrm>
                              <a:off x="0" y="0"/>
                              <a:ext cx="3564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" h="88">
                                  <a:moveTo>
                                    <a:pt x="36" y="88"/>
                                  </a:moveTo>
                                  <a:lnTo>
                                    <a:pt x="19" y="88"/>
                                  </a:lnTo>
                                  <a:lnTo>
                                    <a:pt x="12" y="84"/>
                                  </a:lnTo>
                                  <a:lnTo>
                                    <a:pt x="2" y="72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12" y="3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42" y="3"/>
                                  </a:lnTo>
                                  <a:lnTo>
                                    <a:pt x="51" y="14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24" y="14"/>
                                  </a:lnTo>
                                  <a:lnTo>
                                    <a:pt x="20" y="17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17" y="27"/>
                                  </a:lnTo>
                                  <a:lnTo>
                                    <a:pt x="17" y="34"/>
                                  </a:lnTo>
                                  <a:lnTo>
                                    <a:pt x="17" y="54"/>
                                  </a:lnTo>
                                  <a:lnTo>
                                    <a:pt x="25" y="74"/>
                                  </a:lnTo>
                                  <a:lnTo>
                                    <a:pt x="51" y="74"/>
                                  </a:lnTo>
                                  <a:lnTo>
                                    <a:pt x="42" y="85"/>
                                  </a:lnTo>
                                  <a:lnTo>
                                    <a:pt x="36" y="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3" name="任意多边形 83"/>
                          <wps:cNvSpPr/>
                          <wps:spPr>
                            <a:xfrm>
                              <a:off x="0" y="0"/>
                              <a:ext cx="3564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" h="88">
                                  <a:moveTo>
                                    <a:pt x="51" y="74"/>
                                  </a:moveTo>
                                  <a:lnTo>
                                    <a:pt x="29" y="74"/>
                                  </a:lnTo>
                                  <a:lnTo>
                                    <a:pt x="31" y="73"/>
                                  </a:lnTo>
                                  <a:lnTo>
                                    <a:pt x="34" y="71"/>
                                  </a:lnTo>
                                  <a:lnTo>
                                    <a:pt x="35" y="69"/>
                                  </a:lnTo>
                                  <a:lnTo>
                                    <a:pt x="37" y="61"/>
                                  </a:lnTo>
                                  <a:lnTo>
                                    <a:pt x="38" y="54"/>
                                  </a:lnTo>
                                  <a:lnTo>
                                    <a:pt x="38" y="34"/>
                                  </a:lnTo>
                                  <a:lnTo>
                                    <a:pt x="29" y="14"/>
                                  </a:lnTo>
                                  <a:lnTo>
                                    <a:pt x="51" y="14"/>
                                  </a:lnTo>
                                  <a:lnTo>
                                    <a:pt x="52" y="16"/>
                                  </a:lnTo>
                                  <a:lnTo>
                                    <a:pt x="55" y="27"/>
                                  </a:lnTo>
                                  <a:lnTo>
                                    <a:pt x="55" y="61"/>
                                  </a:lnTo>
                                  <a:lnTo>
                                    <a:pt x="52" y="72"/>
                                  </a:lnTo>
                                  <a:lnTo>
                                    <a:pt x="51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95480" y="2070000"/>
                            <a:ext cx="35640" cy="55800"/>
                          </a:xfrm>
                        </wpg:grpSpPr>
                        <wps:wsp>
                          <wps:cNvPr id="54" name="任意多边形 85"/>
                          <wps:cNvSpPr/>
                          <wps:spPr>
                            <a:xfrm>
                              <a:off x="0" y="0"/>
                              <a:ext cx="3564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" h="88">
                                  <a:moveTo>
                                    <a:pt x="36" y="88"/>
                                  </a:moveTo>
                                  <a:lnTo>
                                    <a:pt x="19" y="88"/>
                                  </a:lnTo>
                                  <a:lnTo>
                                    <a:pt x="12" y="84"/>
                                  </a:lnTo>
                                  <a:lnTo>
                                    <a:pt x="2" y="72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12" y="3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42" y="3"/>
                                  </a:lnTo>
                                  <a:lnTo>
                                    <a:pt x="51" y="14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24" y="14"/>
                                  </a:lnTo>
                                  <a:lnTo>
                                    <a:pt x="20" y="17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17" y="27"/>
                                  </a:lnTo>
                                  <a:lnTo>
                                    <a:pt x="17" y="34"/>
                                  </a:lnTo>
                                  <a:lnTo>
                                    <a:pt x="17" y="54"/>
                                  </a:lnTo>
                                  <a:lnTo>
                                    <a:pt x="25" y="74"/>
                                  </a:lnTo>
                                  <a:lnTo>
                                    <a:pt x="51" y="74"/>
                                  </a:lnTo>
                                  <a:lnTo>
                                    <a:pt x="42" y="85"/>
                                  </a:lnTo>
                                  <a:lnTo>
                                    <a:pt x="36" y="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5" name="任意多边形 86"/>
                          <wps:cNvSpPr/>
                          <wps:spPr>
                            <a:xfrm>
                              <a:off x="0" y="0"/>
                              <a:ext cx="3564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" h="88">
                                  <a:moveTo>
                                    <a:pt x="51" y="74"/>
                                  </a:moveTo>
                                  <a:lnTo>
                                    <a:pt x="29" y="74"/>
                                  </a:lnTo>
                                  <a:lnTo>
                                    <a:pt x="31" y="73"/>
                                  </a:lnTo>
                                  <a:lnTo>
                                    <a:pt x="34" y="71"/>
                                  </a:lnTo>
                                  <a:lnTo>
                                    <a:pt x="35" y="69"/>
                                  </a:lnTo>
                                  <a:lnTo>
                                    <a:pt x="37" y="61"/>
                                  </a:lnTo>
                                  <a:lnTo>
                                    <a:pt x="38" y="54"/>
                                  </a:lnTo>
                                  <a:lnTo>
                                    <a:pt x="38" y="34"/>
                                  </a:lnTo>
                                  <a:lnTo>
                                    <a:pt x="29" y="14"/>
                                  </a:lnTo>
                                  <a:lnTo>
                                    <a:pt x="51" y="14"/>
                                  </a:lnTo>
                                  <a:lnTo>
                                    <a:pt x="52" y="16"/>
                                  </a:lnTo>
                                  <a:lnTo>
                                    <a:pt x="55" y="27"/>
                                  </a:lnTo>
                                  <a:lnTo>
                                    <a:pt x="55" y="61"/>
                                  </a:lnTo>
                                  <a:lnTo>
                                    <a:pt x="52" y="72"/>
                                  </a:lnTo>
                                  <a:lnTo>
                                    <a:pt x="51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07280" y="2449800"/>
                            <a:ext cx="36720" cy="55800"/>
                          </a:xfrm>
                        </wpg:grpSpPr>
                        <wps:wsp>
                          <wps:cNvPr id="56" name="任意多边形 88"/>
                          <wps:cNvSpPr/>
                          <wps:spPr>
                            <a:xfrm>
                              <a:off x="0" y="0"/>
                              <a:ext cx="3672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8" h="88">
                                  <a:moveTo>
                                    <a:pt x="31" y="57"/>
                                  </a:moveTo>
                                  <a:lnTo>
                                    <a:pt x="18" y="57"/>
                                  </a:lnTo>
                                  <a:lnTo>
                                    <a:pt x="13" y="55"/>
                                  </a:lnTo>
                                  <a:lnTo>
                                    <a:pt x="3" y="44"/>
                                  </a:lnTo>
                                  <a:lnTo>
                                    <a:pt x="0" y="37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3" y="13"/>
                                  </a:lnTo>
                                  <a:lnTo>
                                    <a:pt x="13" y="3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37" y="0"/>
                                  </a:lnTo>
                                  <a:lnTo>
                                    <a:pt x="44" y="3"/>
                                  </a:lnTo>
                                  <a:lnTo>
                                    <a:pt x="52" y="14"/>
                                  </a:lnTo>
                                  <a:lnTo>
                                    <a:pt x="24" y="14"/>
                                  </a:lnTo>
                                  <a:lnTo>
                                    <a:pt x="22" y="15"/>
                                  </a:lnTo>
                                  <a:lnTo>
                                    <a:pt x="18" y="20"/>
                                  </a:lnTo>
                                  <a:lnTo>
                                    <a:pt x="17" y="24"/>
                                  </a:lnTo>
                                  <a:lnTo>
                                    <a:pt x="17" y="35"/>
                                  </a:lnTo>
                                  <a:lnTo>
                                    <a:pt x="18" y="39"/>
                                  </a:lnTo>
                                  <a:lnTo>
                                    <a:pt x="22" y="44"/>
                                  </a:lnTo>
                                  <a:lnTo>
                                    <a:pt x="25" y="45"/>
                                  </a:lnTo>
                                  <a:lnTo>
                                    <a:pt x="58" y="45"/>
                                  </a:lnTo>
                                  <a:lnTo>
                                    <a:pt x="58" y="50"/>
                                  </a:lnTo>
                                  <a:lnTo>
                                    <a:pt x="41" y="50"/>
                                  </a:lnTo>
                                  <a:lnTo>
                                    <a:pt x="37" y="55"/>
                                  </a:lnTo>
                                  <a:lnTo>
                                    <a:pt x="31" y="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7" name="任意多边形 89"/>
                          <wps:cNvSpPr/>
                          <wps:spPr>
                            <a:xfrm>
                              <a:off x="0" y="0"/>
                              <a:ext cx="3672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8" h="88">
                                  <a:moveTo>
                                    <a:pt x="58" y="45"/>
                                  </a:moveTo>
                                  <a:lnTo>
                                    <a:pt x="31" y="45"/>
                                  </a:lnTo>
                                  <a:lnTo>
                                    <a:pt x="34" y="44"/>
                                  </a:lnTo>
                                  <a:lnTo>
                                    <a:pt x="38" y="39"/>
                                  </a:lnTo>
                                  <a:lnTo>
                                    <a:pt x="39" y="35"/>
                                  </a:lnTo>
                                  <a:lnTo>
                                    <a:pt x="39" y="25"/>
                                  </a:lnTo>
                                  <a:lnTo>
                                    <a:pt x="38" y="21"/>
                                  </a:lnTo>
                                  <a:lnTo>
                                    <a:pt x="33" y="15"/>
                                  </a:lnTo>
                                  <a:lnTo>
                                    <a:pt x="30" y="14"/>
                                  </a:lnTo>
                                  <a:lnTo>
                                    <a:pt x="52" y="14"/>
                                  </a:lnTo>
                                  <a:lnTo>
                                    <a:pt x="55" y="17"/>
                                  </a:lnTo>
                                  <a:lnTo>
                                    <a:pt x="58" y="28"/>
                                  </a:lnTo>
                                  <a:lnTo>
                                    <a:pt x="58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8" name="任意多边形 90"/>
                          <wps:cNvSpPr/>
                          <wps:spPr>
                            <a:xfrm>
                              <a:off x="0" y="0"/>
                              <a:ext cx="3672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8" h="88">
                                  <a:moveTo>
                                    <a:pt x="52" y="74"/>
                                  </a:moveTo>
                                  <a:lnTo>
                                    <a:pt x="31" y="74"/>
                                  </a:lnTo>
                                  <a:lnTo>
                                    <a:pt x="34" y="73"/>
                                  </a:lnTo>
                                  <a:lnTo>
                                    <a:pt x="39" y="66"/>
                                  </a:lnTo>
                                  <a:lnTo>
                                    <a:pt x="40" y="60"/>
                                  </a:lnTo>
                                  <a:lnTo>
                                    <a:pt x="41" y="50"/>
                                  </a:lnTo>
                                  <a:lnTo>
                                    <a:pt x="58" y="50"/>
                                  </a:lnTo>
                                  <a:lnTo>
                                    <a:pt x="58" y="59"/>
                                  </a:lnTo>
                                  <a:lnTo>
                                    <a:pt x="55" y="70"/>
                                  </a:lnTo>
                                  <a:lnTo>
                                    <a:pt x="52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9" name="任意多边形 91"/>
                          <wps:cNvSpPr/>
                          <wps:spPr>
                            <a:xfrm>
                              <a:off x="0" y="0"/>
                              <a:ext cx="3672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8" h="88">
                                  <a:moveTo>
                                    <a:pt x="36" y="88"/>
                                  </a:moveTo>
                                  <a:lnTo>
                                    <a:pt x="20" y="88"/>
                                  </a:lnTo>
                                  <a:lnTo>
                                    <a:pt x="14" y="86"/>
                                  </a:lnTo>
                                  <a:lnTo>
                                    <a:pt x="6" y="79"/>
                                  </a:lnTo>
                                  <a:lnTo>
                                    <a:pt x="3" y="74"/>
                                  </a:lnTo>
                                  <a:lnTo>
                                    <a:pt x="2" y="68"/>
                                  </a:lnTo>
                                  <a:lnTo>
                                    <a:pt x="2" y="66"/>
                                  </a:lnTo>
                                  <a:lnTo>
                                    <a:pt x="18" y="65"/>
                                  </a:lnTo>
                                  <a:lnTo>
                                    <a:pt x="18" y="68"/>
                                  </a:lnTo>
                                  <a:lnTo>
                                    <a:pt x="19" y="70"/>
                                  </a:lnTo>
                                  <a:lnTo>
                                    <a:pt x="23" y="73"/>
                                  </a:lnTo>
                                  <a:lnTo>
                                    <a:pt x="25" y="74"/>
                                  </a:lnTo>
                                  <a:lnTo>
                                    <a:pt x="52" y="74"/>
                                  </a:lnTo>
                                  <a:lnTo>
                                    <a:pt x="43" y="84"/>
                                  </a:lnTo>
                                  <a:lnTo>
                                    <a:pt x="36" y="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053360" y="2449800"/>
                            <a:ext cx="35640" cy="55800"/>
                          </a:xfrm>
                        </wpg:grpSpPr>
                        <wps:wsp>
                          <wps:cNvPr id="60" name="任意多边形 93"/>
                          <wps:cNvSpPr/>
                          <wps:spPr>
                            <a:xfrm>
                              <a:off x="0" y="0"/>
                              <a:ext cx="3564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" h="88">
                                  <a:moveTo>
                                    <a:pt x="36" y="88"/>
                                  </a:moveTo>
                                  <a:lnTo>
                                    <a:pt x="19" y="88"/>
                                  </a:lnTo>
                                  <a:lnTo>
                                    <a:pt x="12" y="85"/>
                                  </a:lnTo>
                                  <a:lnTo>
                                    <a:pt x="2" y="72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13" y="3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36" y="0"/>
                                  </a:lnTo>
                                  <a:lnTo>
                                    <a:pt x="42" y="3"/>
                                  </a:lnTo>
                                  <a:lnTo>
                                    <a:pt x="51" y="14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24" y="14"/>
                                  </a:lnTo>
                                  <a:lnTo>
                                    <a:pt x="21" y="17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17" y="27"/>
                                  </a:lnTo>
                                  <a:lnTo>
                                    <a:pt x="17" y="34"/>
                                  </a:lnTo>
                                  <a:lnTo>
                                    <a:pt x="17" y="54"/>
                                  </a:lnTo>
                                  <a:lnTo>
                                    <a:pt x="25" y="74"/>
                                  </a:lnTo>
                                  <a:lnTo>
                                    <a:pt x="51" y="74"/>
                                  </a:lnTo>
                                  <a:lnTo>
                                    <a:pt x="42" y="85"/>
                                  </a:lnTo>
                                  <a:lnTo>
                                    <a:pt x="36" y="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61" name="任意多边形 94"/>
                          <wps:cNvSpPr/>
                          <wps:spPr>
                            <a:xfrm>
                              <a:off x="0" y="0"/>
                              <a:ext cx="35640" cy="55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" h="88">
                                  <a:moveTo>
                                    <a:pt x="51" y="74"/>
                                  </a:moveTo>
                                  <a:lnTo>
                                    <a:pt x="29" y="74"/>
                                  </a:lnTo>
                                  <a:lnTo>
                                    <a:pt x="31" y="73"/>
                                  </a:lnTo>
                                  <a:lnTo>
                                    <a:pt x="34" y="71"/>
                                  </a:lnTo>
                                  <a:lnTo>
                                    <a:pt x="36" y="69"/>
                                  </a:lnTo>
                                  <a:lnTo>
                                    <a:pt x="38" y="61"/>
                                  </a:lnTo>
                                  <a:lnTo>
                                    <a:pt x="38" y="54"/>
                                  </a:lnTo>
                                  <a:lnTo>
                                    <a:pt x="38" y="34"/>
                                  </a:lnTo>
                                  <a:lnTo>
                                    <a:pt x="29" y="14"/>
                                  </a:lnTo>
                                  <a:lnTo>
                                    <a:pt x="51" y="14"/>
                                  </a:lnTo>
                                  <a:lnTo>
                                    <a:pt x="53" y="16"/>
                                  </a:lnTo>
                                  <a:lnTo>
                                    <a:pt x="55" y="27"/>
                                  </a:lnTo>
                                  <a:lnTo>
                                    <a:pt x="55" y="61"/>
                                  </a:lnTo>
                                  <a:lnTo>
                                    <a:pt x="53" y="72"/>
                                  </a:lnTo>
                                  <a:lnTo>
                                    <a:pt x="51" y="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4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172880" y="196920"/>
                            <a:ext cx="355680" cy="1440"/>
                          </a:xfrm>
                        </wpg:grpSpPr>
                        <wps:wsp>
                          <wps:cNvPr id="62" name="任意多边形 96"/>
                          <wps:cNvSpPr/>
                          <wps:spPr>
                            <a:xfrm>
                              <a:off x="0" y="0"/>
                              <a:ext cx="35568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0" h="1">
                                  <a:moveTo>
                                    <a:pt x="0" y="0"/>
                                  </a:moveTo>
                                  <a:lnTo>
                                    <a:pt x="559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350000" y="387360"/>
                            <a:ext cx="177840" cy="1440"/>
                          </a:xfrm>
                        </wpg:grpSpPr>
                        <wps:wsp>
                          <wps:cNvPr id="63" name="任意多边形 98"/>
                          <wps:cNvSpPr/>
                          <wps:spPr>
                            <a:xfrm>
                              <a:off x="0" y="0"/>
                              <a:ext cx="17784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80" h="1">
                                  <a:moveTo>
                                    <a:pt x="0" y="0"/>
                                  </a:moveTo>
                                  <a:lnTo>
                                    <a:pt x="28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272880"/>
                            <a:ext cx="88920" cy="1440"/>
                          </a:xfrm>
                        </wpg:grpSpPr>
                        <wps:wsp>
                          <wps:cNvPr id="64" name="任意多边形 100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235080"/>
                            <a:ext cx="88920" cy="1440"/>
                          </a:xfrm>
                        </wpg:grpSpPr>
                        <wps:wsp>
                          <wps:cNvPr id="65" name="任意多边形 102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311040"/>
                            <a:ext cx="88920" cy="1440"/>
                          </a:xfrm>
                        </wpg:grpSpPr>
                        <wps:wsp>
                          <wps:cNvPr id="66" name="任意多边形 104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349200"/>
                            <a:ext cx="88920" cy="1440"/>
                          </a:xfrm>
                        </wpg:grpSpPr>
                        <wps:wsp>
                          <wps:cNvPr id="67" name="任意多边形 106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172880" y="577800"/>
                            <a:ext cx="355680" cy="1440"/>
                          </a:xfrm>
                        </wpg:grpSpPr>
                        <wps:wsp>
                          <wps:cNvPr id="68" name="任意多边形 108"/>
                          <wps:cNvSpPr/>
                          <wps:spPr>
                            <a:xfrm>
                              <a:off x="0" y="0"/>
                              <a:ext cx="35568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0" h="1">
                                  <a:moveTo>
                                    <a:pt x="0" y="0"/>
                                  </a:moveTo>
                                  <a:lnTo>
                                    <a:pt x="559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463680"/>
                            <a:ext cx="88920" cy="1440"/>
                          </a:xfrm>
                        </wpg:grpSpPr>
                        <wps:wsp>
                          <wps:cNvPr id="69" name="任意多边形 110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425520"/>
                            <a:ext cx="88920" cy="1440"/>
                          </a:xfrm>
                        </wpg:grpSpPr>
                        <wps:wsp>
                          <wps:cNvPr id="70" name="任意多边形 112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501480"/>
                            <a:ext cx="88920" cy="1440"/>
                          </a:xfrm>
                        </wpg:grpSpPr>
                        <wps:wsp>
                          <wps:cNvPr id="71" name="任意多边形 114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539640"/>
                            <a:ext cx="88920" cy="1440"/>
                          </a:xfrm>
                        </wpg:grpSpPr>
                        <wps:wsp>
                          <wps:cNvPr id="72" name="任意多边形 116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350000" y="768240"/>
                            <a:ext cx="177840" cy="1440"/>
                          </a:xfrm>
                        </wpg:grpSpPr>
                        <wps:wsp>
                          <wps:cNvPr id="73" name="任意多边形 118"/>
                          <wps:cNvSpPr/>
                          <wps:spPr>
                            <a:xfrm>
                              <a:off x="0" y="0"/>
                              <a:ext cx="17784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80" h="1">
                                  <a:moveTo>
                                    <a:pt x="0" y="0"/>
                                  </a:moveTo>
                                  <a:lnTo>
                                    <a:pt x="28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654120"/>
                            <a:ext cx="88920" cy="1440"/>
                          </a:xfrm>
                        </wpg:grpSpPr>
                        <wps:wsp>
                          <wps:cNvPr id="74" name="任意多边形 120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615960"/>
                            <a:ext cx="88920" cy="1440"/>
                          </a:xfrm>
                        </wpg:grpSpPr>
                        <wps:wsp>
                          <wps:cNvPr id="75" name="任意多边形 122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692280"/>
                            <a:ext cx="88920" cy="1440"/>
                          </a:xfrm>
                        </wpg:grpSpPr>
                        <wps:wsp>
                          <wps:cNvPr id="76" name="任意多边形 124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730080"/>
                            <a:ext cx="88920" cy="1440"/>
                          </a:xfrm>
                        </wpg:grpSpPr>
                        <wps:wsp>
                          <wps:cNvPr id="77" name="任意多边形 126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172880" y="958680"/>
                            <a:ext cx="355680" cy="1440"/>
                          </a:xfrm>
                        </wpg:grpSpPr>
                        <wps:wsp>
                          <wps:cNvPr id="78" name="任意多边形 128"/>
                          <wps:cNvSpPr/>
                          <wps:spPr>
                            <a:xfrm>
                              <a:off x="0" y="0"/>
                              <a:ext cx="35568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0" h="1">
                                  <a:moveTo>
                                    <a:pt x="0" y="0"/>
                                  </a:moveTo>
                                  <a:lnTo>
                                    <a:pt x="559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844560"/>
                            <a:ext cx="88920" cy="1440"/>
                          </a:xfrm>
                        </wpg:grpSpPr>
                        <wps:wsp>
                          <wps:cNvPr id="79" name="任意多边形 130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806400"/>
                            <a:ext cx="88920" cy="1440"/>
                          </a:xfrm>
                        </wpg:grpSpPr>
                        <wps:wsp>
                          <wps:cNvPr id="80" name="任意多边形 132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882720"/>
                            <a:ext cx="88920" cy="1440"/>
                          </a:xfrm>
                        </wpg:grpSpPr>
                        <wps:wsp>
                          <wps:cNvPr id="81" name="任意多边形 134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920880"/>
                            <a:ext cx="88920" cy="1440"/>
                          </a:xfrm>
                        </wpg:grpSpPr>
                        <wps:wsp>
                          <wps:cNvPr id="82" name="任意多边形 136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350000" y="1149480"/>
                            <a:ext cx="177840" cy="1440"/>
                          </a:xfrm>
                        </wpg:grpSpPr>
                        <wps:wsp>
                          <wps:cNvPr id="83" name="任意多边形 138"/>
                          <wps:cNvSpPr/>
                          <wps:spPr>
                            <a:xfrm>
                              <a:off x="0" y="0"/>
                              <a:ext cx="17784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80" h="1">
                                  <a:moveTo>
                                    <a:pt x="0" y="0"/>
                                  </a:moveTo>
                                  <a:lnTo>
                                    <a:pt x="28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1035000"/>
                            <a:ext cx="88920" cy="1440"/>
                          </a:xfrm>
                        </wpg:grpSpPr>
                        <wps:wsp>
                          <wps:cNvPr id="84" name="任意多边形 140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996840"/>
                            <a:ext cx="88920" cy="1440"/>
                          </a:xfrm>
                        </wpg:grpSpPr>
                        <wps:wsp>
                          <wps:cNvPr id="85" name="任意多边形 142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1073160"/>
                            <a:ext cx="88920" cy="1440"/>
                          </a:xfrm>
                        </wpg:grpSpPr>
                        <wps:wsp>
                          <wps:cNvPr id="86" name="任意多边形 144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1111320"/>
                            <a:ext cx="88920" cy="1440"/>
                          </a:xfrm>
                        </wpg:grpSpPr>
                        <wps:wsp>
                          <wps:cNvPr id="87" name="任意多边形 146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172880" y="1339920"/>
                            <a:ext cx="355680" cy="1440"/>
                          </a:xfrm>
                        </wpg:grpSpPr>
                        <wps:wsp>
                          <wps:cNvPr id="88" name="任意多边形 148"/>
                          <wps:cNvSpPr/>
                          <wps:spPr>
                            <a:xfrm>
                              <a:off x="0" y="0"/>
                              <a:ext cx="35568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0" h="1">
                                  <a:moveTo>
                                    <a:pt x="0" y="0"/>
                                  </a:moveTo>
                                  <a:lnTo>
                                    <a:pt x="559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1225440"/>
                            <a:ext cx="88920" cy="1440"/>
                          </a:xfrm>
                        </wpg:grpSpPr>
                        <wps:wsp>
                          <wps:cNvPr id="89" name="任意多边形 150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1187280"/>
                            <a:ext cx="88920" cy="1440"/>
                          </a:xfrm>
                        </wpg:grpSpPr>
                        <wps:wsp>
                          <wps:cNvPr id="90" name="任意多边形 152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1263600"/>
                            <a:ext cx="88920" cy="1440"/>
                          </a:xfrm>
                        </wpg:grpSpPr>
                        <wps:wsp>
                          <wps:cNvPr id="91" name="任意多边形 154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1301760"/>
                            <a:ext cx="88920" cy="1440"/>
                          </a:xfrm>
                        </wpg:grpSpPr>
                        <wps:wsp>
                          <wps:cNvPr id="92" name="任意多边形 156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350000" y="1530360"/>
                            <a:ext cx="177840" cy="1440"/>
                          </a:xfrm>
                        </wpg:grpSpPr>
                        <wps:wsp>
                          <wps:cNvPr id="93" name="任意多边形 158"/>
                          <wps:cNvSpPr/>
                          <wps:spPr>
                            <a:xfrm>
                              <a:off x="0" y="0"/>
                              <a:ext cx="17784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80" h="1">
                                  <a:moveTo>
                                    <a:pt x="0" y="0"/>
                                  </a:moveTo>
                                  <a:lnTo>
                                    <a:pt x="28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1415880"/>
                            <a:ext cx="88920" cy="1440"/>
                          </a:xfrm>
                        </wpg:grpSpPr>
                        <wps:wsp>
                          <wps:cNvPr id="94" name="任意多边形 160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1378080"/>
                            <a:ext cx="88920" cy="1440"/>
                          </a:xfrm>
                        </wpg:grpSpPr>
                        <wps:wsp>
                          <wps:cNvPr id="95" name="任意多边形 162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1454040"/>
                            <a:ext cx="88920" cy="1440"/>
                          </a:xfrm>
                        </wpg:grpSpPr>
                        <wps:wsp>
                          <wps:cNvPr id="96" name="任意多边形 164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1492200"/>
                            <a:ext cx="88920" cy="1440"/>
                          </a:xfrm>
                        </wpg:grpSpPr>
                        <wps:wsp>
                          <wps:cNvPr id="97" name="任意多边形 166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172880" y="1720800"/>
                            <a:ext cx="355680" cy="1440"/>
                          </a:xfrm>
                        </wpg:grpSpPr>
                        <wps:wsp>
                          <wps:cNvPr id="98" name="任意多边形 168"/>
                          <wps:cNvSpPr/>
                          <wps:spPr>
                            <a:xfrm>
                              <a:off x="0" y="0"/>
                              <a:ext cx="35568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0" h="1">
                                  <a:moveTo>
                                    <a:pt x="0" y="0"/>
                                  </a:moveTo>
                                  <a:lnTo>
                                    <a:pt x="559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1606680"/>
                            <a:ext cx="88920" cy="1440"/>
                          </a:xfrm>
                        </wpg:grpSpPr>
                        <wps:wsp>
                          <wps:cNvPr id="99" name="任意多边形 170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1568520"/>
                            <a:ext cx="88920" cy="1440"/>
                          </a:xfrm>
                        </wpg:grpSpPr>
                        <wps:wsp>
                          <wps:cNvPr id="100" name="任意多边形 172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1644480"/>
                            <a:ext cx="88920" cy="1440"/>
                          </a:xfrm>
                        </wpg:grpSpPr>
                        <wps:wsp>
                          <wps:cNvPr id="101" name="任意多边形 174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1682640"/>
                            <a:ext cx="88920" cy="1440"/>
                          </a:xfrm>
                        </wpg:grpSpPr>
                        <wps:wsp>
                          <wps:cNvPr id="102" name="任意多边形 176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350000" y="1911240"/>
                            <a:ext cx="177840" cy="1440"/>
                          </a:xfrm>
                        </wpg:grpSpPr>
                        <wps:wsp>
                          <wps:cNvPr id="103" name="任意多边形 178"/>
                          <wps:cNvSpPr/>
                          <wps:spPr>
                            <a:xfrm>
                              <a:off x="0" y="0"/>
                              <a:ext cx="17784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80" h="1">
                                  <a:moveTo>
                                    <a:pt x="0" y="0"/>
                                  </a:moveTo>
                                  <a:lnTo>
                                    <a:pt x="28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1797120"/>
                            <a:ext cx="88920" cy="1440"/>
                          </a:xfrm>
                        </wpg:grpSpPr>
                        <wps:wsp>
                          <wps:cNvPr id="104" name="任意多边形 180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1758960"/>
                            <a:ext cx="88920" cy="1440"/>
                          </a:xfrm>
                        </wpg:grpSpPr>
                        <wps:wsp>
                          <wps:cNvPr id="105" name="任意多边形 182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1835280"/>
                            <a:ext cx="88920" cy="1440"/>
                          </a:xfrm>
                        </wpg:grpSpPr>
                        <wps:wsp>
                          <wps:cNvPr id="106" name="任意多边形 184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1873080"/>
                            <a:ext cx="88920" cy="1440"/>
                          </a:xfrm>
                        </wpg:grpSpPr>
                        <wps:wsp>
                          <wps:cNvPr id="107" name="任意多边形 186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172880" y="2101680"/>
                            <a:ext cx="355680" cy="1440"/>
                          </a:xfrm>
                        </wpg:grpSpPr>
                        <wps:wsp>
                          <wps:cNvPr id="108" name="任意多边形 188"/>
                          <wps:cNvSpPr/>
                          <wps:spPr>
                            <a:xfrm>
                              <a:off x="0" y="0"/>
                              <a:ext cx="35568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0" h="1">
                                  <a:moveTo>
                                    <a:pt x="0" y="0"/>
                                  </a:moveTo>
                                  <a:lnTo>
                                    <a:pt x="559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1987560"/>
                            <a:ext cx="88920" cy="1440"/>
                          </a:xfrm>
                        </wpg:grpSpPr>
                        <wps:wsp>
                          <wps:cNvPr id="109" name="任意多边形 190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1949400"/>
                            <a:ext cx="88920" cy="1440"/>
                          </a:xfrm>
                        </wpg:grpSpPr>
                        <wps:wsp>
                          <wps:cNvPr id="110" name="任意多边形 192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2025720"/>
                            <a:ext cx="88920" cy="1440"/>
                          </a:xfrm>
                        </wpg:grpSpPr>
                        <wps:wsp>
                          <wps:cNvPr id="111" name="任意多边形 194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2063880"/>
                            <a:ext cx="88920" cy="1440"/>
                          </a:xfrm>
                        </wpg:grpSpPr>
                        <wps:wsp>
                          <wps:cNvPr id="112" name="任意多边形 196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350000" y="2292480"/>
                            <a:ext cx="177840" cy="1440"/>
                          </a:xfrm>
                        </wpg:grpSpPr>
                        <wps:wsp>
                          <wps:cNvPr id="113" name="任意多边形 198"/>
                          <wps:cNvSpPr/>
                          <wps:spPr>
                            <a:xfrm>
                              <a:off x="0" y="0"/>
                              <a:ext cx="17784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80" h="1">
                                  <a:moveTo>
                                    <a:pt x="0" y="0"/>
                                  </a:moveTo>
                                  <a:lnTo>
                                    <a:pt x="28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2178000"/>
                            <a:ext cx="88920" cy="1440"/>
                          </a:xfrm>
                        </wpg:grpSpPr>
                        <wps:wsp>
                          <wps:cNvPr id="114" name="任意多边形 200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2139840"/>
                            <a:ext cx="88920" cy="1440"/>
                          </a:xfrm>
                        </wpg:grpSpPr>
                        <wps:wsp>
                          <wps:cNvPr id="115" name="任意多边形 202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2216160"/>
                            <a:ext cx="88920" cy="1440"/>
                          </a:xfrm>
                        </wpg:grpSpPr>
                        <wps:wsp>
                          <wps:cNvPr id="116" name="任意多边形 204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2254320"/>
                            <a:ext cx="88920" cy="1440"/>
                          </a:xfrm>
                        </wpg:grpSpPr>
                        <wps:wsp>
                          <wps:cNvPr id="117" name="任意多边形 206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172880" y="2482920"/>
                            <a:ext cx="355680" cy="1440"/>
                          </a:xfrm>
                        </wpg:grpSpPr>
                        <wps:wsp>
                          <wps:cNvPr id="118" name="任意多边形 208"/>
                          <wps:cNvSpPr/>
                          <wps:spPr>
                            <a:xfrm>
                              <a:off x="0" y="0"/>
                              <a:ext cx="35568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560" h="1">
                                  <a:moveTo>
                                    <a:pt x="0" y="0"/>
                                  </a:moveTo>
                                  <a:lnTo>
                                    <a:pt x="559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2368440"/>
                            <a:ext cx="88920" cy="1440"/>
                          </a:xfrm>
                        </wpg:grpSpPr>
                        <wps:wsp>
                          <wps:cNvPr id="119" name="任意多边形 210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2330280"/>
                            <a:ext cx="88920" cy="1440"/>
                          </a:xfrm>
                        </wpg:grpSpPr>
                        <wps:wsp>
                          <wps:cNvPr id="120" name="任意多边形 212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2406600"/>
                            <a:ext cx="88920" cy="1440"/>
                          </a:xfrm>
                        </wpg:grpSpPr>
                        <wps:wsp>
                          <wps:cNvPr id="121" name="任意多边形 214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2444760"/>
                            <a:ext cx="88920" cy="1440"/>
                          </a:xfrm>
                        </wpg:grpSpPr>
                        <wps:wsp>
                          <wps:cNvPr id="122" name="任意多边形 216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350000" y="2673360"/>
                            <a:ext cx="177840" cy="1440"/>
                          </a:xfrm>
                        </wpg:grpSpPr>
                        <wps:wsp>
                          <wps:cNvPr id="123" name="任意多边形 218"/>
                          <wps:cNvSpPr/>
                          <wps:spPr>
                            <a:xfrm>
                              <a:off x="0" y="0"/>
                              <a:ext cx="17784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80" h="1">
                                  <a:moveTo>
                                    <a:pt x="0" y="0"/>
                                  </a:moveTo>
                                  <a:lnTo>
                                    <a:pt x="28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2558880"/>
                            <a:ext cx="88920" cy="1440"/>
                          </a:xfrm>
                        </wpg:grpSpPr>
                        <wps:wsp>
                          <wps:cNvPr id="124" name="任意多边形 220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2521080"/>
                            <a:ext cx="88920" cy="1440"/>
                          </a:xfrm>
                        </wpg:grpSpPr>
                        <wps:wsp>
                          <wps:cNvPr id="125" name="任意多边形 222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2597040"/>
                            <a:ext cx="88920" cy="1440"/>
                          </a:xfrm>
                        </wpg:grpSpPr>
                        <wps:wsp>
                          <wps:cNvPr id="126" name="任意多边形 224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2635200"/>
                            <a:ext cx="88920" cy="1440"/>
                          </a:xfrm>
                        </wpg:grpSpPr>
                        <wps:wsp>
                          <wps:cNvPr id="127" name="任意多边形 226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2749680"/>
                            <a:ext cx="88920" cy="1440"/>
                          </a:xfrm>
                        </wpg:grpSpPr>
                        <wps:wsp>
                          <wps:cNvPr id="128" name="任意多边形 228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2711520"/>
                            <a:ext cx="88920" cy="1440"/>
                          </a:xfrm>
                        </wpg:grpSpPr>
                        <wps:wsp>
                          <wps:cNvPr id="129" name="任意多边形 230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38920" y="2787480"/>
                            <a:ext cx="88920" cy="1440"/>
                          </a:xfrm>
                        </wpg:grpSpPr>
                        <wps:wsp>
                          <wps:cNvPr id="130" name="任意多边形 232"/>
                          <wps:cNvSpPr/>
                          <wps:spPr>
                            <a:xfrm>
                              <a:off x="0" y="0"/>
                              <a:ext cx="889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40" h="1">
                                  <a:moveTo>
                                    <a:pt x="0" y="0"/>
                                  </a:moveTo>
                                  <a:lnTo>
                                    <a:pt x="14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60606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782360" y="203040"/>
                            <a:ext cx="765720" cy="380880"/>
                          </a:xfrm>
                        </wpg:grpSpPr>
                        <wps:wsp>
                          <wps:cNvPr id="131" name="任意多边形 234"/>
                          <wps:cNvSpPr/>
                          <wps:spPr>
                            <a:xfrm>
                              <a:off x="0" y="0"/>
                              <a:ext cx="765720" cy="3808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600">
                                  <a:moveTo>
                                    <a:pt x="0" y="0"/>
                                  </a:moveTo>
                                  <a:lnTo>
                                    <a:pt x="1206" y="0"/>
                                  </a:lnTo>
                                  <a:lnTo>
                                    <a:pt x="1206" y="600"/>
                                  </a:lnTo>
                                  <a:lnTo>
                                    <a:pt x="0" y="6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782360" y="584280"/>
                            <a:ext cx="765720" cy="762120"/>
                          </a:xfrm>
                        </wpg:grpSpPr>
                        <wps:wsp>
                          <wps:cNvPr id="132" name="任意多边形 236"/>
                          <wps:cNvSpPr/>
                          <wps:spPr>
                            <a:xfrm>
                              <a:off x="0" y="0"/>
                              <a:ext cx="765720" cy="7621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1200">
                                  <a:moveTo>
                                    <a:pt x="0" y="0"/>
                                  </a:moveTo>
                                  <a:lnTo>
                                    <a:pt x="1206" y="0"/>
                                  </a:lnTo>
                                  <a:lnTo>
                                    <a:pt x="1206" y="1200"/>
                                  </a:lnTo>
                                  <a:lnTo>
                                    <a:pt x="0" y="12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F7F7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782360" y="844560"/>
                            <a:ext cx="765720" cy="1440"/>
                          </a:xfrm>
                        </wpg:grpSpPr>
                        <wps:wsp>
                          <wps:cNvPr id="133" name="任意多边形 238"/>
                          <wps:cNvSpPr/>
                          <wps:spPr>
                            <a:xfrm>
                              <a:off x="0" y="0"/>
                              <a:ext cx="7657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1">
                                  <a:moveTo>
                                    <a:pt x="0" y="0"/>
                                  </a:moveTo>
                                  <a:lnTo>
                                    <a:pt x="1206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FFFFFF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782360" y="1346040"/>
                            <a:ext cx="765720" cy="762120"/>
                          </a:xfrm>
                        </wpg:grpSpPr>
                        <wps:wsp>
                          <wps:cNvPr id="134" name="任意多边形 240"/>
                          <wps:cNvSpPr/>
                          <wps:spPr>
                            <a:xfrm>
                              <a:off x="0" y="0"/>
                              <a:ext cx="765720" cy="7621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1200">
                                  <a:moveTo>
                                    <a:pt x="0" y="0"/>
                                  </a:moveTo>
                                  <a:lnTo>
                                    <a:pt x="1206" y="0"/>
                                  </a:lnTo>
                                  <a:lnTo>
                                    <a:pt x="1206" y="1200"/>
                                  </a:lnTo>
                                  <a:lnTo>
                                    <a:pt x="0" y="12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5A5A5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782360" y="2101680"/>
                            <a:ext cx="765720" cy="1440"/>
                          </a:xfrm>
                        </wpg:grpSpPr>
                        <wps:wsp>
                          <wps:cNvPr id="135" name="任意多边形 242"/>
                          <wps:cNvSpPr/>
                          <wps:spPr>
                            <a:xfrm>
                              <a:off x="0" y="0"/>
                              <a:ext cx="7657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1">
                                  <a:moveTo>
                                    <a:pt x="0" y="0"/>
                                  </a:moveTo>
                                  <a:lnTo>
                                    <a:pt x="1206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782360" y="1339920"/>
                            <a:ext cx="765720" cy="1440"/>
                          </a:xfrm>
                        </wpg:grpSpPr>
                        <wps:wsp>
                          <wps:cNvPr id="136" name="任意多边形 244"/>
                          <wps:cNvSpPr/>
                          <wps:spPr>
                            <a:xfrm>
                              <a:off x="0" y="0"/>
                              <a:ext cx="7657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1">
                                  <a:moveTo>
                                    <a:pt x="0" y="0"/>
                                  </a:moveTo>
                                  <a:lnTo>
                                    <a:pt x="1206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782360" y="577800"/>
                            <a:ext cx="765720" cy="1440"/>
                          </a:xfrm>
                        </wpg:grpSpPr>
                        <wps:wsp>
                          <wps:cNvPr id="137" name="任意多边形 246"/>
                          <wps:cNvSpPr/>
                          <wps:spPr>
                            <a:xfrm>
                              <a:off x="0" y="0"/>
                              <a:ext cx="7657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1">
                                  <a:moveTo>
                                    <a:pt x="0" y="0"/>
                                  </a:moveTo>
                                  <a:lnTo>
                                    <a:pt x="1206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FFFFFF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440520" y="1339920"/>
                            <a:ext cx="127080" cy="1440"/>
                          </a:xfrm>
                        </wpg:grpSpPr>
                        <wps:wsp>
                          <wps:cNvPr id="138" name="任意多边形 248"/>
                          <wps:cNvSpPr/>
                          <wps:spPr>
                            <a:xfrm>
                              <a:off x="0" y="0"/>
                              <a:ext cx="12708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0" h="1">
                                  <a:moveTo>
                                    <a:pt x="0" y="0"/>
                                  </a:moveTo>
                                  <a:lnTo>
                                    <a:pt x="20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440520" y="2101680"/>
                            <a:ext cx="127080" cy="1440"/>
                          </a:xfrm>
                        </wpg:grpSpPr>
                        <wps:wsp>
                          <wps:cNvPr id="139" name="任意多边形 250"/>
                          <wps:cNvSpPr/>
                          <wps:spPr>
                            <a:xfrm>
                              <a:off x="0" y="0"/>
                              <a:ext cx="12708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0" h="1">
                                  <a:moveTo>
                                    <a:pt x="0" y="0"/>
                                  </a:moveTo>
                                  <a:lnTo>
                                    <a:pt x="20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2675160" y="0"/>
                            <a:ext cx="765720" cy="2857680"/>
                          </a:xfrm>
                        </wpg:grpSpPr>
                        <wps:wsp>
                          <wps:cNvPr id="140" name="任意多边形 252"/>
                          <wps:cNvSpPr/>
                          <wps:spPr>
                            <a:xfrm>
                              <a:off x="0" y="0"/>
                              <a:ext cx="765720" cy="28576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4500">
                                  <a:moveTo>
                                    <a:pt x="0" y="0"/>
                                  </a:moveTo>
                                  <a:lnTo>
                                    <a:pt x="1205" y="0"/>
                                  </a:lnTo>
                                  <a:lnTo>
                                    <a:pt x="1205" y="4500"/>
                                  </a:lnTo>
                                  <a:lnTo>
                                    <a:pt x="0" y="45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DDDDD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2675160" y="577800"/>
                            <a:ext cx="765720" cy="1440"/>
                          </a:xfrm>
                        </wpg:grpSpPr>
                        <wps:wsp>
                          <wps:cNvPr id="141" name="任意多边形 254"/>
                          <wps:cNvSpPr/>
                          <wps:spPr>
                            <a:xfrm>
                              <a:off x="0" y="0"/>
                              <a:ext cx="7657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1">
                                  <a:moveTo>
                                    <a:pt x="0" y="0"/>
                                  </a:moveTo>
                                  <a:lnTo>
                                    <a:pt x="1205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2675160" y="1339920"/>
                            <a:ext cx="765720" cy="1440"/>
                          </a:xfrm>
                        </wpg:grpSpPr>
                        <wps:wsp>
                          <wps:cNvPr id="142" name="任意多边形 256"/>
                          <wps:cNvSpPr/>
                          <wps:spPr>
                            <a:xfrm>
                              <a:off x="0" y="0"/>
                              <a:ext cx="7657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1">
                                  <a:moveTo>
                                    <a:pt x="0" y="0"/>
                                  </a:moveTo>
                                  <a:lnTo>
                                    <a:pt x="1205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2675160" y="2101680"/>
                            <a:ext cx="765720" cy="1440"/>
                          </a:xfrm>
                        </wpg:grpSpPr>
                        <wps:wsp>
                          <wps:cNvPr id="143" name="任意多边形 258"/>
                          <wps:cNvSpPr/>
                          <wps:spPr>
                            <a:xfrm>
                              <a:off x="0" y="0"/>
                              <a:ext cx="7657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1">
                                  <a:moveTo>
                                    <a:pt x="0" y="0"/>
                                  </a:moveTo>
                                  <a:lnTo>
                                    <a:pt x="1205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2675160" y="2139840"/>
                            <a:ext cx="765720" cy="127080"/>
                          </a:xfrm>
                        </wpg:grpSpPr>
                        <wps:wsp>
                          <wps:cNvPr id="144" name="任意多边形 260"/>
                          <wps:cNvSpPr/>
                          <wps:spPr>
                            <a:xfrm>
                              <a:off x="0" y="0"/>
                              <a:ext cx="765720" cy="127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200">
                                  <a:moveTo>
                                    <a:pt x="1205" y="200"/>
                                  </a:moveTo>
                                  <a:lnTo>
                                    <a:pt x="120" y="200"/>
                                  </a:lnTo>
                                  <a:lnTo>
                                    <a:pt x="0" y="100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1205" y="0"/>
                                  </a:lnTo>
                                  <a:lnTo>
                                    <a:pt x="1205" y="2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8508B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4333320" y="1339920"/>
                            <a:ext cx="127080" cy="1440"/>
                          </a:xfrm>
                        </wpg:grpSpPr>
                        <wps:wsp>
                          <wps:cNvPr id="145" name="任意多边形 262"/>
                          <wps:cNvSpPr/>
                          <wps:spPr>
                            <a:xfrm>
                              <a:off x="0" y="0"/>
                              <a:ext cx="12708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0" h="1">
                                  <a:moveTo>
                                    <a:pt x="0" y="0"/>
                                  </a:moveTo>
                                  <a:lnTo>
                                    <a:pt x="20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4333320" y="2101680"/>
                            <a:ext cx="127080" cy="1440"/>
                          </a:xfrm>
                        </wpg:grpSpPr>
                        <wps:wsp>
                          <wps:cNvPr id="146" name="任意多边形 264"/>
                          <wps:cNvSpPr/>
                          <wps:spPr>
                            <a:xfrm>
                              <a:off x="0" y="0"/>
                              <a:ext cx="12708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0" h="1">
                                  <a:moveTo>
                                    <a:pt x="0" y="0"/>
                                  </a:moveTo>
                                  <a:lnTo>
                                    <a:pt x="20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567600" y="0"/>
                            <a:ext cx="765720" cy="2857680"/>
                          </a:xfrm>
                        </wpg:grpSpPr>
                        <wps:wsp>
                          <wps:cNvPr id="147" name="任意多边形 266"/>
                          <wps:cNvSpPr/>
                          <wps:spPr>
                            <a:xfrm>
                              <a:off x="0" y="0"/>
                              <a:ext cx="765720" cy="28576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4500">
                                  <a:moveTo>
                                    <a:pt x="0" y="0"/>
                                  </a:moveTo>
                                  <a:lnTo>
                                    <a:pt x="1206" y="0"/>
                                  </a:lnTo>
                                  <a:lnTo>
                                    <a:pt x="1206" y="4500"/>
                                  </a:lnTo>
                                  <a:lnTo>
                                    <a:pt x="0" y="45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DDDDD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567600" y="577800"/>
                            <a:ext cx="765720" cy="1440"/>
                          </a:xfrm>
                        </wpg:grpSpPr>
                        <wps:wsp>
                          <wps:cNvPr id="148" name="任意多边形 268"/>
                          <wps:cNvSpPr/>
                          <wps:spPr>
                            <a:xfrm>
                              <a:off x="0" y="0"/>
                              <a:ext cx="7657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1">
                                  <a:moveTo>
                                    <a:pt x="0" y="0"/>
                                  </a:moveTo>
                                  <a:lnTo>
                                    <a:pt x="1206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567600" y="1339920"/>
                            <a:ext cx="765720" cy="1440"/>
                          </a:xfrm>
                        </wpg:grpSpPr>
                        <wps:wsp>
                          <wps:cNvPr id="149" name="任意多边形 270"/>
                          <wps:cNvSpPr/>
                          <wps:spPr>
                            <a:xfrm>
                              <a:off x="0" y="0"/>
                              <a:ext cx="7657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1">
                                  <a:moveTo>
                                    <a:pt x="0" y="0"/>
                                  </a:moveTo>
                                  <a:lnTo>
                                    <a:pt x="1206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567600" y="2101680"/>
                            <a:ext cx="765720" cy="1440"/>
                          </a:xfrm>
                        </wpg:grpSpPr>
                        <wps:wsp>
                          <wps:cNvPr id="150" name="任意多边形 272"/>
                          <wps:cNvSpPr/>
                          <wps:spPr>
                            <a:xfrm>
                              <a:off x="0" y="0"/>
                              <a:ext cx="7657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1">
                                  <a:moveTo>
                                    <a:pt x="0" y="0"/>
                                  </a:moveTo>
                                  <a:lnTo>
                                    <a:pt x="1206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567600" y="1276200"/>
                            <a:ext cx="765720" cy="127080"/>
                          </a:xfrm>
                        </wpg:grpSpPr>
                        <wps:wsp>
                          <wps:cNvPr id="151" name="任意多边形 274"/>
                          <wps:cNvSpPr/>
                          <wps:spPr>
                            <a:xfrm>
                              <a:off x="0" y="0"/>
                              <a:ext cx="765720" cy="127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200">
                                  <a:moveTo>
                                    <a:pt x="1206" y="200"/>
                                  </a:moveTo>
                                  <a:lnTo>
                                    <a:pt x="121" y="200"/>
                                  </a:lnTo>
                                  <a:lnTo>
                                    <a:pt x="0" y="100"/>
                                  </a:lnTo>
                                  <a:lnTo>
                                    <a:pt x="121" y="0"/>
                                  </a:lnTo>
                                  <a:lnTo>
                                    <a:pt x="1206" y="0"/>
                                  </a:lnTo>
                                  <a:lnTo>
                                    <a:pt x="1206" y="2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8508B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5226120" y="1339920"/>
                            <a:ext cx="127080" cy="1440"/>
                          </a:xfrm>
                        </wpg:grpSpPr>
                        <wps:wsp>
                          <wps:cNvPr id="152" name="任意多边形 276"/>
                          <wps:cNvSpPr/>
                          <wps:spPr>
                            <a:xfrm>
                              <a:off x="0" y="0"/>
                              <a:ext cx="12708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0" h="1">
                                  <a:moveTo>
                                    <a:pt x="0" y="0"/>
                                  </a:moveTo>
                                  <a:lnTo>
                                    <a:pt x="20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5226120" y="2101680"/>
                            <a:ext cx="127080" cy="1440"/>
                          </a:xfrm>
                        </wpg:grpSpPr>
                        <wps:wsp>
                          <wps:cNvPr id="153" name="任意多边形 278"/>
                          <wps:cNvSpPr/>
                          <wps:spPr>
                            <a:xfrm>
                              <a:off x="0" y="0"/>
                              <a:ext cx="12708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0" h="1">
                                  <a:moveTo>
                                    <a:pt x="0" y="0"/>
                                  </a:moveTo>
                                  <a:lnTo>
                                    <a:pt x="200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4460400" y="0"/>
                            <a:ext cx="765720" cy="2857680"/>
                          </a:xfrm>
                        </wpg:grpSpPr>
                        <wps:wsp>
                          <wps:cNvPr id="154" name="任意多边形 280"/>
                          <wps:cNvSpPr/>
                          <wps:spPr>
                            <a:xfrm>
                              <a:off x="0" y="0"/>
                              <a:ext cx="765720" cy="28576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4500">
                                  <a:moveTo>
                                    <a:pt x="0" y="0"/>
                                  </a:moveTo>
                                  <a:lnTo>
                                    <a:pt x="1206" y="0"/>
                                  </a:lnTo>
                                  <a:lnTo>
                                    <a:pt x="1206" y="4500"/>
                                  </a:lnTo>
                                  <a:lnTo>
                                    <a:pt x="0" y="45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DDDDD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4460400" y="577800"/>
                            <a:ext cx="765720" cy="1440"/>
                          </a:xfrm>
                        </wpg:grpSpPr>
                        <wps:wsp>
                          <wps:cNvPr id="155" name="任意多边形 282"/>
                          <wps:cNvSpPr/>
                          <wps:spPr>
                            <a:xfrm>
                              <a:off x="0" y="0"/>
                              <a:ext cx="7657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1">
                                  <a:moveTo>
                                    <a:pt x="0" y="0"/>
                                  </a:moveTo>
                                  <a:lnTo>
                                    <a:pt x="1206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4460400" y="1339920"/>
                            <a:ext cx="765720" cy="1440"/>
                          </a:xfrm>
                        </wpg:grpSpPr>
                        <wps:wsp>
                          <wps:cNvPr id="156" name="任意多边形 284"/>
                          <wps:cNvSpPr/>
                          <wps:spPr>
                            <a:xfrm>
                              <a:off x="0" y="0"/>
                              <a:ext cx="7657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1">
                                  <a:moveTo>
                                    <a:pt x="0" y="0"/>
                                  </a:moveTo>
                                  <a:lnTo>
                                    <a:pt x="1206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4460400" y="2101680"/>
                            <a:ext cx="765720" cy="1440"/>
                          </a:xfrm>
                        </wpg:grpSpPr>
                        <wps:wsp>
                          <wps:cNvPr id="157" name="任意多边形 286"/>
                          <wps:cNvSpPr/>
                          <wps:spPr>
                            <a:xfrm>
                              <a:off x="0" y="0"/>
                              <a:ext cx="7657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1">
                                  <a:moveTo>
                                    <a:pt x="0" y="0"/>
                                  </a:moveTo>
                                  <a:lnTo>
                                    <a:pt x="1206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4453920" y="2400480"/>
                            <a:ext cx="765720" cy="127080"/>
                          </a:xfrm>
                        </wpg:grpSpPr>
                        <wps:wsp>
                          <wps:cNvPr id="158" name="任意多边形 288"/>
                          <wps:cNvSpPr/>
                          <wps:spPr>
                            <a:xfrm>
                              <a:off x="0" y="0"/>
                              <a:ext cx="765720" cy="127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200">
                                  <a:moveTo>
                                    <a:pt x="1206" y="200"/>
                                  </a:moveTo>
                                  <a:lnTo>
                                    <a:pt x="121" y="200"/>
                                  </a:lnTo>
                                  <a:lnTo>
                                    <a:pt x="0" y="100"/>
                                  </a:lnTo>
                                  <a:lnTo>
                                    <a:pt x="121" y="0"/>
                                  </a:lnTo>
                                  <a:lnTo>
                                    <a:pt x="1206" y="0"/>
                                  </a:lnTo>
                                  <a:lnTo>
                                    <a:pt x="1206" y="2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8508B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5353200" y="0"/>
                            <a:ext cx="765720" cy="2857680"/>
                          </a:xfrm>
                        </wpg:grpSpPr>
                        <wps:wsp>
                          <wps:cNvPr id="159" name="任意多边形 290"/>
                          <wps:cNvSpPr/>
                          <wps:spPr>
                            <a:xfrm>
                              <a:off x="0" y="0"/>
                              <a:ext cx="765720" cy="28576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4500">
                                  <a:moveTo>
                                    <a:pt x="0" y="0"/>
                                  </a:moveTo>
                                  <a:lnTo>
                                    <a:pt x="1206" y="0"/>
                                  </a:lnTo>
                                  <a:lnTo>
                                    <a:pt x="1206" y="4500"/>
                                  </a:lnTo>
                                  <a:lnTo>
                                    <a:pt x="0" y="45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DDDDD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5353200" y="577800"/>
                            <a:ext cx="765720" cy="1440"/>
                          </a:xfrm>
                        </wpg:grpSpPr>
                        <wps:wsp>
                          <wps:cNvPr id="160" name="任意多边形 292"/>
                          <wps:cNvSpPr/>
                          <wps:spPr>
                            <a:xfrm>
                              <a:off x="0" y="0"/>
                              <a:ext cx="7657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1">
                                  <a:moveTo>
                                    <a:pt x="0" y="0"/>
                                  </a:moveTo>
                                  <a:lnTo>
                                    <a:pt x="1206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5353200" y="1339920"/>
                            <a:ext cx="765720" cy="1440"/>
                          </a:xfrm>
                        </wpg:grpSpPr>
                        <wps:wsp>
                          <wps:cNvPr id="161" name="任意多边形 294"/>
                          <wps:cNvSpPr/>
                          <wps:spPr>
                            <a:xfrm>
                              <a:off x="0" y="0"/>
                              <a:ext cx="7657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1">
                                  <a:moveTo>
                                    <a:pt x="0" y="0"/>
                                  </a:moveTo>
                                  <a:lnTo>
                                    <a:pt x="1206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5353200" y="2101680"/>
                            <a:ext cx="765720" cy="1440"/>
                          </a:xfrm>
                        </wpg:grpSpPr>
                        <wps:wsp>
                          <wps:cNvPr id="162" name="任意多边形 296"/>
                          <wps:cNvSpPr/>
                          <wps:spPr>
                            <a:xfrm>
                              <a:off x="0" y="0"/>
                              <a:ext cx="765720" cy="1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1">
                                  <a:moveTo>
                                    <a:pt x="0" y="0"/>
                                  </a:moveTo>
                                  <a:lnTo>
                                    <a:pt x="1206" y="0"/>
                                  </a:lnTo>
                                </a:path>
                              </a:pathLst>
                            </a:custGeom>
                            <a:noFill/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0" y="205200"/>
                            <a:ext cx="6118920" cy="2314440"/>
                          </a:xfrm>
                        </wpg:grpSpPr>
                        <wps:wsp>
                          <wps:cNvPr id="163" name="任意多边形 298"/>
                          <wps:cNvSpPr/>
                          <wps:spPr>
                            <a:xfrm>
                              <a:off x="5353200" y="867960"/>
                              <a:ext cx="765720" cy="1270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06" h="200">
                                  <a:moveTo>
                                    <a:pt x="1206" y="200"/>
                                  </a:moveTo>
                                  <a:lnTo>
                                    <a:pt x="121" y="200"/>
                                  </a:lnTo>
                                  <a:lnTo>
                                    <a:pt x="0" y="100"/>
                                  </a:lnTo>
                                  <a:lnTo>
                                    <a:pt x="121" y="0"/>
                                  </a:lnTo>
                                  <a:lnTo>
                                    <a:pt x="1206" y="0"/>
                                  </a:lnTo>
                                  <a:lnTo>
                                    <a:pt x="1206" y="2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8508B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 txBox="1"/>
                          <wps:spPr>
                            <a:xfrm>
                              <a:off x="2972520" y="1952640"/>
                              <a:ext cx="169560" cy="101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60" w:before="0" w:after="0"/>
                                  <w:ind w:start="0" w:end="0" w:hanging="0"/>
                                  <w:jc w:val="start"/>
                                  <w:rPr/>
                                </w:pPr>
                                <w:r>
                                  <w:rPr>
                                    <w:rFonts w:ascii="Arial" w:hAnsi="Arial" w:eastAsia="宋体" w:cs="Arial" w:hint="eastAsia"/>
                                    <w:color w:val="FFFFFF"/>
                                    <w:kern w:val="2"/>
                                    <w:sz w:val="16"/>
                                    <w:szCs w:val="16"/>
                                    <w:lang w:eastAsia="zh-CN" w:bidi="ar-SA"/>
                                  </w:rPr>
                                  <w:t>117</w:t>
                                </w:r>
                              </w:p>
                            </w:txbxContent>
                          </wps:txbx>
                          <wps:bodyPr wrap="square" lIns="0" tIns="0" r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3865320" y="1089000"/>
                              <a:ext cx="169560" cy="101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60" w:before="0" w:after="0"/>
                                  <w:ind w:start="0" w:end="0" w:hanging="0"/>
                                  <w:jc w:val="start"/>
                                  <w:rPr/>
                                </w:pPr>
                                <w:r>
                                  <w:rPr>
                                    <w:rFonts w:ascii="Arial" w:hAnsi="Arial" w:eastAsia="宋体" w:cs="Arial" w:hint="eastAsia"/>
                                    <w:color w:val="FFFFFF"/>
                                    <w:kern w:val="2"/>
                                    <w:sz w:val="16"/>
                                    <w:szCs w:val="16"/>
                                    <w:lang w:eastAsia="zh-CN" w:bidi="ar-SA"/>
                                  </w:rPr>
                                  <w:t>135</w:t>
                                </w:r>
                              </w:p>
                            </w:txbxContent>
                          </wps:txbx>
                          <wps:bodyPr wrap="square" lIns="0" tIns="0" r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5650920" y="885600"/>
                              <a:ext cx="169560" cy="101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60" w:before="0" w:after="0"/>
                                  <w:ind w:start="0" w:end="0" w:hanging="0"/>
                                  <w:jc w:val="start"/>
                                  <w:rPr/>
                                </w:pPr>
                                <w:r>
                                  <w:rPr>
                                    <w:rFonts w:ascii="Arial" w:hAnsi="Arial" w:eastAsia="宋体" w:cs="Arial" w:hint="eastAsia"/>
                                    <w:color w:val="FFFFFF"/>
                                    <w:kern w:val="2"/>
                                    <w:sz w:val="16"/>
                                    <w:szCs w:val="16"/>
                                    <w:lang w:eastAsia="zh-CN" w:bidi="ar-SA"/>
                                  </w:rPr>
                                  <w:t>130</w:t>
                                </w:r>
                              </w:p>
                            </w:txbxContent>
                          </wps:txbx>
                          <wps:bodyPr wrap="square" lIns="0" tIns="0" r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1782360" y="1134720"/>
                              <a:ext cx="765720" cy="7621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auto" w:line="240" w:before="0" w:after="0"/>
                                  <w:rPr/>
                                </w:pPr>
                                <w:r>
                                  <w:rPr>
                                    <w:rFonts w:cs="Arial Unicode MS" w:eastAsia="华文宋体" w:ascii="Liberation Serif" w:hAnsi="Liberation Serif"/>
                                    <w:kern w:val="2"/>
                                    <w:sz w:val="24"/>
                                    <w:szCs w:val="24"/>
                                    <w:lang w:bidi="hi-IN" w:eastAsia="zh-CN"/>
                                  </w:rPr>
                                </w:r>
                              </w:p>
                              <w:p>
                                <w:pPr>
                                  <w:overflowPunct w:val="false"/>
                                  <w:bidi w:val="0"/>
                                  <w:spacing w:lineRule="auto" w:line="240" w:before="0" w:after="0"/>
                                  <w:rPr/>
                                </w:pPr>
                                <w:r>
                                  <w:rPr>
                                    <w:rFonts w:cs="Arial Unicode MS" w:eastAsia="华文宋体" w:ascii="Liberation Serif" w:hAnsi="Liberation Serif"/>
                                    <w:kern w:val="2"/>
                                    <w:sz w:val="24"/>
                                    <w:szCs w:val="24"/>
                                    <w:lang w:bidi="hi-IN" w:eastAsia="zh-CN"/>
                                  </w:rPr>
                                </w:r>
                              </w:p>
                              <w:p>
                                <w:pPr>
                                  <w:overflowPunct w:val="false"/>
                                  <w:bidi w:val="0"/>
                                  <w:spacing w:lineRule="auto" w:line="240" w:before="11" w:after="0"/>
                                  <w:rPr/>
                                </w:pPr>
                                <w:r>
                                  <w:rPr>
                                    <w:rFonts w:cs="Arial Unicode MS" w:eastAsia="华文宋体" w:ascii="Liberation Serif" w:hAnsi="Liberation Serif"/>
                                    <w:kern w:val="2"/>
                                    <w:sz w:val="24"/>
                                    <w:szCs w:val="24"/>
                                    <w:lang w:bidi="hi-IN" w:eastAsia="zh-CN"/>
                                  </w:rPr>
                                </w:r>
                              </w:p>
                              <w:p>
                                <w:pPr>
                                  <w:overflowPunct w:val="false"/>
                                  <w:bidi w:val="0"/>
                                  <w:spacing w:lineRule="auto" w:line="240" w:before="0" w:after="0"/>
                                  <w:ind w:start="296" w:end="0" w:hanging="0"/>
                                  <w:jc w:val="start"/>
                                  <w:rPr/>
                                </w:pPr>
                                <w:r>
                                  <w:rPr>
                                    <w:rFonts w:ascii="Arial" w:hAnsi="Arial" w:eastAsia="Calibri" w:cs="Times New Roman"/>
                                    <w:color w:val="FFFFFF"/>
                                    <w:w w:val="100"/>
                                    <w:kern w:val="2"/>
                                    <w:sz w:val="16"/>
                                    <w:szCs w:val="22"/>
                                    <w:lang w:eastAsia="en-US" w:bidi="ar-SA"/>
                                  </w:rPr>
                                  <w:t>Level</w:t>
                                </w:r>
                                <w:r>
                                  <w:rPr>
                                    <w:rFonts w:ascii="Arial" w:hAnsi="Arial" w:eastAsia="Calibri" w:cs="Times New Roman"/>
                                    <w:color w:val="FFFFFF"/>
                                    <w:spacing w:val="-9"/>
                                    <w:kern w:val="2"/>
                                    <w:sz w:val="16"/>
                                    <w:szCs w:val="22"/>
                                    <w:lang w:eastAsia="en-US" w:bidi="ar-S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eastAsia="Calibri" w:cs="Times New Roman"/>
                                    <w:color w:val="FFFFFF"/>
                                    <w:w w:val="100"/>
                                    <w:kern w:val="2"/>
                                    <w:sz w:val="16"/>
                                    <w:szCs w:val="22"/>
                                    <w:lang w:eastAsia="en-US" w:bidi="ar-SA"/>
                                  </w:rPr>
                                  <w:t>A1</w:t>
                                </w:r>
                              </w:p>
                            </w:txbxContent>
                          </wps:txbx>
                          <wps:bodyPr wrap="square" lIns="0" tIns="0" r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0" y="0"/>
                              <a:ext cx="217800" cy="177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280" w:before="0" w:after="0"/>
                                  <w:ind w:start="0" w:end="0" w:hanging="0"/>
                                  <w:jc w:val="start"/>
                                  <w:rPr/>
                                </w:pPr>
                                <w:r>
                                  <w:rPr>
                                    <w:rFonts w:ascii="Arial" w:hAnsi="Arial" w:eastAsia="Calibri" w:cs="Times New Roman"/>
                                    <w:color w:val="auto"/>
                                    <w:w w:val="100"/>
                                    <w:kern w:val="2"/>
                                    <w:sz w:val="28"/>
                                    <w:szCs w:val="22"/>
                                    <w:lang w:eastAsia="en-US" w:bidi="ar-SA"/>
                                  </w:rPr>
                                  <w:t>B1</w:t>
                                </w:r>
                              </w:p>
                            </w:txbxContent>
                          </wps:txbx>
                          <wps:bodyPr wrap="square" lIns="0" tIns="0" r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1978560" y="142920"/>
                              <a:ext cx="373320" cy="101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60" w:before="0" w:after="0"/>
                                  <w:ind w:start="0" w:end="0" w:hanging="0"/>
                                  <w:jc w:val="start"/>
                                  <w:rPr/>
                                </w:pPr>
                                <w:r>
                                  <w:rPr>
                                    <w:rFonts w:ascii="Arial" w:hAnsi="Arial" w:eastAsia="Calibri" w:cs="Times New Roman"/>
                                    <w:color w:val="FFFFFF"/>
                                    <w:w w:val="100"/>
                                    <w:kern w:val="2"/>
                                    <w:sz w:val="16"/>
                                    <w:szCs w:val="22"/>
                                    <w:lang w:eastAsia="en-US" w:bidi="ar-SA"/>
                                  </w:rPr>
                                  <w:t>Grade</w:t>
                                </w:r>
                                <w:r>
                                  <w:rPr>
                                    <w:rFonts w:ascii="Arial" w:hAnsi="Arial" w:eastAsia="Calibri" w:cs="Times New Roman"/>
                                    <w:color w:val="FFFFFF"/>
                                    <w:spacing w:val="-9"/>
                                    <w:w w:val="100"/>
                                    <w:kern w:val="2"/>
                                    <w:sz w:val="16"/>
                                    <w:szCs w:val="22"/>
                                    <w:lang w:eastAsia="en-US" w:bidi="ar-S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eastAsia="Calibri" w:cs="Times New Roman"/>
                                    <w:color w:val="FFFFFF"/>
                                    <w:w w:val="99"/>
                                    <w:kern w:val="2"/>
                                    <w:sz w:val="16"/>
                                    <w:szCs w:val="22"/>
                                    <w:lang w:eastAsia="en-US" w:bidi="ar-SA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wrap="square" lIns="0" tIns="0" r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4751640" y="2212920"/>
                              <a:ext cx="169560" cy="101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60" w:before="0" w:after="0"/>
                                  <w:ind w:start="0" w:end="0" w:hanging="0"/>
                                  <w:jc w:val="start"/>
                                  <w:rPr/>
                                </w:pPr>
                                <w:r>
                                  <w:rPr>
                                    <w:rFonts w:ascii="Arial" w:hAnsi="Arial" w:eastAsia="宋体" w:cs="Arial" w:hint="eastAsia"/>
                                    <w:color w:val="FFFFFF"/>
                                    <w:kern w:val="2"/>
                                    <w:sz w:val="16"/>
                                    <w:szCs w:val="16"/>
                                    <w:lang w:eastAsia="zh-CN" w:bidi="ar-SA"/>
                                  </w:rPr>
                                  <w:t>137</w:t>
                                </w:r>
                              </w:p>
                            </w:txbxContent>
                          </wps:txbx>
                          <wps:bodyPr wrap="square" lIns="0" tIns="0" r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1976040" y="466560"/>
                              <a:ext cx="378360" cy="101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60" w:before="0" w:after="0"/>
                                  <w:ind w:start="0" w:end="0" w:hanging="0"/>
                                  <w:jc w:val="start"/>
                                  <w:rPr/>
                                </w:pPr>
                                <w:r>
                                  <w:rPr>
                                    <w:rFonts w:ascii="Arial" w:hAnsi="Arial" w:eastAsia="Calibri" w:cs="Times New Roman"/>
                                    <w:color w:val="FFFFFF"/>
                                    <w:w w:val="100"/>
                                    <w:kern w:val="2"/>
                                    <w:sz w:val="16"/>
                                    <w:szCs w:val="22"/>
                                    <w:lang w:eastAsia="en-US" w:bidi="ar-SA"/>
                                  </w:rPr>
                                  <w:t>Grade</w:t>
                                </w:r>
                                <w:r>
                                  <w:rPr>
                                    <w:rFonts w:ascii="Arial" w:hAnsi="Arial" w:eastAsia="Calibri" w:cs="Times New Roman"/>
                                    <w:color w:val="FFFFFF"/>
                                    <w:spacing w:val="-1"/>
                                    <w:w w:val="100"/>
                                    <w:kern w:val="2"/>
                                    <w:sz w:val="16"/>
                                    <w:szCs w:val="22"/>
                                    <w:lang w:eastAsia="en-US" w:bidi="ar-S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eastAsia="Calibri" w:cs="Times New Roman"/>
                                    <w:color w:val="FFFFFF"/>
                                    <w:w w:val="99"/>
                                    <w:kern w:val="2"/>
                                    <w:sz w:val="16"/>
                                    <w:szCs w:val="22"/>
                                    <w:lang w:eastAsia="en-US" w:bidi="ar-SA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wrap="square" lIns="0" tIns="0" r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0" y="666720"/>
                              <a:ext cx="217800" cy="177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280" w:before="0" w:after="0"/>
                                  <w:ind w:start="0" w:end="0" w:hanging="0"/>
                                  <w:jc w:val="start"/>
                                  <w:rPr/>
                                </w:pPr>
                                <w:r>
                                  <w:rPr>
                                    <w:rFonts w:ascii="Arial" w:hAnsi="Arial" w:eastAsia="Calibri" w:cs="Times New Roman"/>
                                    <w:color w:val="auto"/>
                                    <w:w w:val="100"/>
                                    <w:kern w:val="2"/>
                                    <w:sz w:val="28"/>
                                    <w:szCs w:val="22"/>
                                    <w:lang w:eastAsia="en-US" w:bidi="ar-SA"/>
                                  </w:rPr>
                                  <w:t>A2</w:t>
                                </w:r>
                              </w:p>
                            </w:txbxContent>
                          </wps:txbx>
                          <wps:bodyPr wrap="square" lIns="0" tIns="0" r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1972440" y="847800"/>
                              <a:ext cx="384120" cy="101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160" w:before="0" w:after="0"/>
                                  <w:ind w:start="0" w:end="0" w:hanging="0"/>
                                  <w:jc w:val="start"/>
                                  <w:rPr/>
                                </w:pPr>
                                <w:r>
                                  <w:rPr>
                                    <w:rFonts w:ascii="Arial" w:hAnsi="Arial" w:eastAsia="Calibri" w:cs="Times New Roman"/>
                                    <w:color w:val="FFFFFF"/>
                                    <w:w w:val="100"/>
                                    <w:kern w:val="2"/>
                                    <w:sz w:val="16"/>
                                    <w:szCs w:val="22"/>
                                    <w:lang w:eastAsia="en-US" w:bidi="ar-SA"/>
                                  </w:rPr>
                                  <w:t>Grade</w:t>
                                </w:r>
                                <w:r>
                                  <w:rPr>
                                    <w:rFonts w:ascii="Arial" w:hAnsi="Arial" w:eastAsia="Calibri" w:cs="Times New Roman"/>
                                    <w:color w:val="FFFFFF"/>
                                    <w:spacing w:val="-1"/>
                                    <w:w w:val="100"/>
                                    <w:kern w:val="2"/>
                                    <w:sz w:val="16"/>
                                    <w:szCs w:val="22"/>
                                    <w:lang w:eastAsia="en-US" w:bidi="ar-S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eastAsia="Calibri" w:cs="Times New Roman"/>
                                    <w:color w:val="FFFFFF"/>
                                    <w:w w:val="100"/>
                                    <w:kern w:val="2"/>
                                    <w:sz w:val="16"/>
                                    <w:szCs w:val="22"/>
                                    <w:lang w:eastAsia="en-US" w:bidi="ar-SA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wrap="square" lIns="0" tIns="0" rIns="0" bIns="0" anchor="t">
                            <a:noAutofit/>
                          </wps:bodyPr>
                        </wps:wsp>
                        <wps:wsp>
                          <wps:cNvSpPr txBox="1"/>
                          <wps:spPr>
                            <a:xfrm>
                              <a:off x="0" y="1428480"/>
                              <a:ext cx="217800" cy="177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overflowPunct w:val="false"/>
                                  <w:bidi w:val="0"/>
                                  <w:spacing w:lineRule="exact" w:line="280" w:before="0" w:after="0"/>
                                  <w:ind w:start="0" w:end="0" w:hanging="0"/>
                                  <w:jc w:val="start"/>
                                  <w:rPr/>
                                </w:pPr>
                                <w:r>
                                  <w:rPr>
                                    <w:rFonts w:ascii="Arial" w:hAnsi="Arial" w:eastAsia="Calibri" w:cs="Times New Roman"/>
                                    <w:color w:val="auto"/>
                                    <w:w w:val="100"/>
                                    <w:kern w:val="2"/>
                                    <w:sz w:val="28"/>
                                    <w:szCs w:val="22"/>
                                    <w:lang w:eastAsia="en-US" w:bidi="ar-SA"/>
                                  </w:rPr>
                                  <w:t>A1</w:t>
                                </w:r>
                              </w:p>
                            </w:txbxContent>
                          </wps:txbx>
                          <wps:bodyPr wrap="square" lIns="0" tIns="0" rIns="0" bIns="0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alt="组合 2" style="position:absolute;margin-left:0pt;margin-top:-180pt;width:481.8pt;height:225pt" coordorigin="0,-3600" coordsize="9636,4500">
                <v:group id="shape_0" alt="组合 1891" style="position:absolute;left:8230;top:-2690;width:200;height:2">
                  <v:shape id="shape_0" coordsize="200,1" stroked="t" o:allowincell="f" style="position:absolute;left:8230;top:-2690;width:199;height:1;mso-wrap-style:none;v-text-anchor:middle;mso-position-horizontal:center" path="m0,0l200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1893" style="position:absolute;left:6824;top:-2690;width:200;height:2">
                  <v:shape id="shape_0" coordsize="200,1" stroked="t" o:allowincell="f" style="position:absolute;left:6824;top:-2690;width:199;height:1;mso-wrap-style:none;v-text-anchor:middle;mso-position-horizontal:center" path="m0,0l200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1895" style="position:absolute;left:5418;top:-2690;width:200;height:2">
                  <v:shape id="shape_0" coordsize="200,1" stroked="t" o:allowincell="f" style="position:absolute;left:5418;top:-2690;width:199;height:1;mso-wrap-style:none;v-text-anchor:middle;mso-position-horizontal:center" path="m0,0l200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1897" style="position:absolute;left:2607;top:-2690;width:1606;height:2">
                  <v:shape id="shape_0" coordsize="1606,1" stroked="t" o:allowincell="f" style="position:absolute;left:2607;top:-2690;width:1605;height:1;mso-wrap-style:none;v-text-anchor:middle;mso-position-horizontal:center" path="m0,0l1606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1899" style="position:absolute;left:2607;top:-1490;width:1606;height:2">
                  <v:shape id="shape_0" coordsize="1606,1" stroked="t" o:allowincell="f" style="position:absolute;left:2607;top:-1490;width:1605;height:1;mso-wrap-style:none;v-text-anchor:middle;mso-position-horizontal:center" path="m0,0l1606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1901" style="position:absolute;left:2607;top:-290;width:1606;height:2">
                  <v:shape id="shape_0" coordsize="1606,1" stroked="t" o:allowincell="f" style="position:absolute;left:2607;top:-290;width:1605;height:1;mso-wrap-style:none;v-text-anchor:middle;mso-position-horizontal:center" path="m0,0l1606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1903" style="position:absolute;left:2504;top:-3600;width:103;height:4500">
                  <v:shape id="shape_0" coordsize="103,4500" fillcolor="#dddddd" stroked="f" o:allowincell="f" style="position:absolute;left:2504;top:-3600;width:102;height:4499;mso-wrap-style:none;v-text-anchor:middle;mso-position-horizontal:center" path="m0,0l103,0l103,4500l0,4500l0,0xe">
                    <v:fill o:detectmouseclick="t" type="solid" color2="#222222"/>
                    <v:stroke color="#3465a4" joinstyle="round" endcap="flat"/>
                    <w10:wrap type="square"/>
                  </v:shape>
                </v:group>
                <v:group id="shape_0" alt="组合 1905" style="position:absolute;left:1;top:-2690;width:1400;height:2">
                  <v:shape id="shape_0" coordsize="1400,1" stroked="t" o:allowincell="f" style="position:absolute;left:1;top:-2690;width:1399;height:1;mso-wrap-style:none;v-text-anchor:middle;mso-position-horizontal:center" path="m0,0l1400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1907" style="position:absolute;left:1;top:-1490;width:1400;height:2">
                  <v:shape id="shape_0" coordsize="1400,1" stroked="t" o:allowincell="f" style="position:absolute;left:1;top:-1490;width:1399;height:1;mso-wrap-style:none;v-text-anchor:middle;mso-position-horizontal:center" path="m0,0l1400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1909" style="position:absolute;left:1;top:-290;width:1400;height:2">
                  <v:shape id="shape_0" coordsize="1400,1" stroked="t" o:allowincell="f" style="position:absolute;left:1;top:-290;width:1399;height:1;mso-wrap-style:none;v-text-anchor:middle;mso-position-horizontal:center" path="m0,0l1400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1911" style="position:absolute;left:1401;top:-3600;width:103;height:4500">
                  <v:shape id="shape_0" coordsize="103,4500" fillcolor="#dddddd" stroked="f" o:allowincell="f" style="position:absolute;left:1401;top:-3600;width:102;height:4499;mso-wrap-style:none;v-text-anchor:middle;mso-position-horizontal:center" path="m0,0l103,0l103,4500l0,4500l0,0xe">
                    <v:fill o:detectmouseclick="t" type="solid" color2="#222222"/>
                    <v:stroke color="#3465a4" joinstyle="round" endcap="flat"/>
                    <w10:wrap type="square"/>
                  </v:shape>
                </v:group>
                <v:group id="shape_0" alt="组合 1913" style="position:absolute;left:1504;top:-3600;width:1000;height:4500">
                  <v:shape id="shape_0" fillcolor="#dddddd" stroked="f" o:allowincell="f" style="position:absolute;left:1504;top:-3600;width:999;height:4499;mso-wrap-style:none;v-text-anchor:middle;mso-position-horizontal:center" path="m0,0l1000,0l1000,4501l0,4501l0,0xe">
                    <v:fill o:detectmouseclick="t" type="solid" color2="#222222"/>
                    <v:stroke color="#3465a4" joinstyle="round" endcap="flat"/>
                    <w10:wrap type="square"/>
                  </v:shape>
                </v:group>
                <v:group id="shape_0" alt="组合 27" style="position:absolute;left:1592;top:-3331;width:38;height:87">
                  <v:shape id="shape_0" coordsize="38,87" fillcolor="#040000" stroked="f" o:allowincell="f" style="position:absolute;left:1592;top:-3331;width:37;height:86;mso-wrap-style:none;v-text-anchor:middle;mso-position-horizontal:center" path="m0,36l0,21l4,20l9,17l19,9l23,5l24,0l38,0l38,24l21,24l15,29l8,33l0,36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38,87" fillcolor="#040000" stroked="f" o:allowincell="f" style="position:absolute;left:1592;top:-3331;width:37;height:86;mso-wrap-style:none;v-text-anchor:middle;mso-position-horizontal:center" path="m38,86l21,86l21,24l38,24l38,86xe">
                    <v:fill o:detectmouseclick="t" type="solid" color2="#fbffff"/>
                    <v:stroke color="#3465a4" joinstyle="round" endcap="flat"/>
                    <w10:wrap type="square"/>
                  </v:shape>
                </v:group>
                <v:group id="shape_0" alt="组合 30" style="position:absolute;left:1653;top:-3330;width:58;height:87">
                  <v:shape id="shape_0" coordsize="58,87" fillcolor="#040000" stroked="f" o:allowincell="f" style="position:absolute;left:1653;top:-3330;width:57;height:86;mso-wrap-style:none;v-text-anchor:middle;mso-position-horizontal:center" path="m15,47l2,45l10,0l54,0l54,15l23,15l20,30l45,30l55,40l23,40l19,42l15,47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58,87" fillcolor="#040000" stroked="f" o:allowincell="f" style="position:absolute;left:1653;top:-3330;width:57;height:86;mso-wrap-style:none;v-text-anchor:middle;mso-position-horizontal:center" path="m45,30l20,30l24,28l27,27l39,27l45,30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58,87" fillcolor="#040000" stroked="f" o:allowincell="f" style="position:absolute;left:1653;top:-3330;width:57;height:86;mso-wrap-style:none;v-text-anchor:middle;mso-position-horizontal:center" path="m53,73l32,73l35,72l39,66l41,62l41,51l39,47l35,42l32,40l55,40l57,47l57,63l55,69l53,73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58,87" fillcolor="#040000" stroked="f" o:allowincell="f" style="position:absolute;left:1653;top:-3330;width:57;height:86;mso-wrap-style:none;v-text-anchor:middle;mso-position-horizontal:center" path="m38,86l20,86l14,84l4,76l1,70l0,63l16,61l17,65l18,68l23,72l25,73l53,73l46,82l38,86xe">
                    <v:fill o:detectmouseclick="t" type="solid" color2="#fbffff"/>
                    <v:stroke color="#3465a4" joinstyle="round" endcap="flat"/>
                    <w10:wrap type="square"/>
                  </v:shape>
                </v:group>
                <v:group id="shape_0" alt="组合 35" style="position:absolute;left:1724;top:-3331;width:56;height:88">
                  <v:shape id="shape_0" coordsize="56,88" fillcolor="#040000" stroked="f" o:allowincell="f" style="position:absolute;left:1724;top:-3331;width:55;height:87;mso-wrap-style:none;v-text-anchor:middle;mso-position-horizontal:center" path="m36,87l19,87l12,84l2,71l0,61l0,26l2,15l13,2l19,0l36,0l42,2l51,13l25,13l24,14l21,16l19,19l17,26l17,33l17,53l25,74l51,74l42,84l36,87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56,88" fillcolor="#040000" stroked="f" o:allowincell="f" style="position:absolute;left:1724;top:-3331;width:55;height:87;mso-wrap-style:none;v-text-anchor:middle;mso-position-horizontal:center" path="m51,74l29,74l31,73l34,70l36,68l38,61l38,53l38,33l29,13l51,13l53,15l55,26l55,61l53,71l51,74xe">
                    <v:fill o:detectmouseclick="t" type="solid" color2="#fbffff"/>
                    <v:stroke color="#3465a4" joinstyle="round" endcap="flat"/>
                    <w10:wrap type="square"/>
                  </v:shape>
                </v:group>
                <v:group id="shape_0" alt="组合 38" style="position:absolute;left:1592;top:-2733;width:38;height:87">
                  <v:shape id="shape_0" coordsize="38,87" fillcolor="#040000" stroked="f" o:allowincell="f" style="position:absolute;left:1592;top:-2733;width:37;height:86;mso-wrap-style:none;v-text-anchor:middle;mso-position-horizontal:center" path="m0,37l0,22l4,20l9,17l19,10l23,5l24,0l38,0l38,24l21,24l15,30l8,34l0,37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38,87" fillcolor="#040000" stroked="f" o:allowincell="f" style="position:absolute;left:1592;top:-2733;width:37;height:86;mso-wrap-style:none;v-text-anchor:middle;mso-position-horizontal:center" path="m38,86l21,86l21,24l38,24l38,86xe">
                    <v:fill o:detectmouseclick="t" type="solid" color2="#fbffff"/>
                    <v:stroke color="#3465a4" joinstyle="round" endcap="flat"/>
                    <w10:wrap type="square"/>
                  </v:shape>
                </v:group>
                <v:group id="shape_0" alt="组合 41" style="position:absolute;left:1650;top:-2733;width:62;height:87">
                  <v:shape id="shape_0" coordsize="62,87" fillcolor="#040000" stroked="f" o:allowincell="f" style="position:absolute;left:1650;top:-2733;width:61;height:86;mso-wrap-style:none;v-text-anchor:middle;mso-position-horizontal:center" path="m61,69l0,69l0,54l37,0l51,0l51,25l35,25l15,54l61,54l61,69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62,87" fillcolor="#040000" stroked="f" o:allowincell="f" style="position:absolute;left:1650;top:-2733;width:61;height:86;mso-wrap-style:none;v-text-anchor:middle;mso-position-horizontal:center" path="m51,54l35,54l35,25l51,25l51,54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62,87" fillcolor="#040000" stroked="f" o:allowincell="f" style="position:absolute;left:1650;top:-2733;width:61;height:86;mso-wrap-style:none;v-text-anchor:middle;mso-position-horizontal:center" path="m51,86l35,86l35,69l51,69l51,86xe">
                    <v:fill o:detectmouseclick="t" type="solid" color2="#fbffff"/>
                    <v:stroke color="#3465a4" joinstyle="round" endcap="flat"/>
                    <w10:wrap type="square"/>
                  </v:shape>
                </v:group>
                <v:group id="shape_0" alt="组合 45" style="position:absolute;left:1723;top:-2733;width:56;height:88">
                  <v:shape id="shape_0" coordsize="56,88" fillcolor="#040000" stroked="f" o:allowincell="f" style="position:absolute;left:1723;top:-2733;width:55;height:87;mso-wrap-style:none;v-text-anchor:middle;mso-position-horizontal:center" path="m36,88l20,88l13,84l3,71l0,61l0,27l3,16l13,3l20,0l36,0l43,3l51,13l26,13l24,14l21,17l20,19l18,26l17,34l17,54l26,74l51,74l43,85l36,88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56,88" fillcolor="#040000" stroked="f" o:allowincell="f" style="position:absolute;left:1723;top:-2733;width:55;height:87;mso-wrap-style:none;v-text-anchor:middle;mso-position-horizontal:center" path="m51,74l30,74l32,73l35,71l36,68l38,61l39,54l39,34l30,13l51,13l53,16l56,27l56,61l53,72l51,74xe">
                    <v:fill o:detectmouseclick="t" type="solid" color2="#fbffff"/>
                    <v:stroke color="#3465a4" joinstyle="round" endcap="flat"/>
                    <w10:wrap type="square"/>
                  </v:shape>
                </v:group>
                <v:group id="shape_0" alt="组合 48" style="position:absolute;left:1592;top:-2135;width:38;height:87">
                  <v:shape id="shape_0" coordsize="38,87" fillcolor="#040000" stroked="f" o:allowincell="f" style="position:absolute;left:1592;top:-2135;width:37;height:86;mso-wrap-style:none;v-text-anchor:middle;mso-position-horizontal:center" path="m0,37l0,22l4,20l9,18l19,10l23,5l24,0l38,0l38,24l21,24l15,30l8,34l0,37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38,87" fillcolor="#040000" stroked="f" o:allowincell="f" style="position:absolute;left:1592;top:-2135;width:37;height:86;mso-wrap-style:none;v-text-anchor:middle;mso-position-horizontal:center" path="m38,86l21,86l21,24l38,24l38,86xe">
                    <v:fill o:detectmouseclick="t" type="solid" color2="#fbffff"/>
                    <v:stroke color="#3465a4" joinstyle="round" endcap="flat"/>
                    <w10:wrap type="square"/>
                  </v:shape>
                </v:group>
                <v:group id="shape_0" alt="组合 51" style="position:absolute;left:1652;top:-2135;width:58;height:88">
                  <v:shape id="shape_0" coordsize="58,88" fillcolor="#040000" stroked="f" o:allowincell="f" style="position:absolute;left:1652;top:-2135;width:57;height:87;mso-wrap-style:none;v-text-anchor:middle;mso-position-horizontal:center" path="m16,25l1,23l2,17l4,13l8,7l11,5l19,1l23,0l36,0l42,3l51,12l52,14l24,14l22,15l18,19l17,21l16,25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58,88" fillcolor="#040000" stroked="f" o:allowincell="f" style="position:absolute;left:1652;top:-2135;width:57;height:87;mso-wrap-style:none;v-text-anchor:middle;mso-position-horizontal:center" path="m50,34l27,34l31,33l35,29l37,27l37,20l36,18l32,15l30,14l52,14l53,17l53,30l50,34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58,88" fillcolor="#040000" stroked="f" o:allowincell="f" style="position:absolute;left:1652;top:-2135;width:57;height:87;mso-wrap-style:none;v-text-anchor:middle;mso-position-horizontal:center" path="m21,48l23,34l27,34l50,34l49,36l41,40l46,41l50,44l52,46l26,46l24,47l21,48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58,88" fillcolor="#040000" stroked="f" o:allowincell="f" style="position:absolute;left:1652;top:-2135;width:57;height:87;mso-wrap-style:none;v-text-anchor:middle;mso-position-horizontal:center" path="m54,74l31,74l34,73l39,68l40,64l40,55l39,52l34,48l32,46l52,46l55,51l57,55l57,68l54,74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58,88" fillcolor="#040000" stroked="f" o:allowincell="f" style="position:absolute;left:1652;top:-2135;width:57;height:87;mso-wrap-style:none;v-text-anchor:middle;mso-position-horizontal:center" path="m36,88l20,88l14,86l4,77l1,71l0,64l16,62l16,66l18,69l22,73l25,74l54,74l54,75l43,85l36,88xe">
                    <v:fill o:detectmouseclick="t" type="solid" color2="#fbffff"/>
                    <v:stroke color="#3465a4" joinstyle="round" endcap="flat"/>
                    <w10:wrap type="square"/>
                  </v:shape>
                </v:group>
                <v:group id="shape_0" alt="组合 57" style="position:absolute;left:1723;top:-2135;width:56;height:88">
                  <v:shape id="shape_0" coordsize="56,88" fillcolor="#040000" stroked="f" o:allowincell="f" style="position:absolute;left:1723;top:-2135;width:55;height:87;mso-wrap-style:none;v-text-anchor:middle;mso-position-horizontal:center" path="m36,88l19,88l12,85l2,72l0,61l0,27l2,16l13,3l19,0l36,0l42,3l51,14l25,14l24,14l21,17l19,19l17,27l17,34l17,54l25,74l51,74l42,85l36,88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56,88" fillcolor="#040000" stroked="f" o:allowincell="f" style="position:absolute;left:1723;top:-2135;width:55;height:87;mso-wrap-style:none;v-text-anchor:middle;mso-position-horizontal:center" path="m51,74l29,74l31,74l34,71l36,69l38,61l38,54l38,34l29,14l51,14l53,16l55,27l55,61l53,72l51,74xe">
                    <v:fill o:detectmouseclick="t" type="solid" color2="#fbffff"/>
                    <v:stroke color="#3465a4" joinstyle="round" endcap="flat"/>
                    <w10:wrap type="square"/>
                  </v:shape>
                </v:group>
                <v:group id="shape_0" alt="组合 60" style="position:absolute;left:1592;top:-1537;width:38;height:87">
                  <v:shape id="shape_0" coordsize="38,87" fillcolor="#040000" stroked="f" o:allowincell="f" style="position:absolute;left:1592;top:-1537;width:37;height:86;mso-wrap-style:none;v-text-anchor:middle;mso-position-horizontal:center" path="m0,37l0,22l4,21l9,18l19,10l23,6l24,0l38,0l38,24l21,24l15,30l8,34l0,37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38,87" fillcolor="#040000" stroked="f" o:allowincell="f" style="position:absolute;left:1592;top:-1537;width:37;height:86;mso-wrap-style:none;v-text-anchor:middle;mso-position-horizontal:center" path="m38,87l21,87l21,24l38,24l38,87xe">
                    <v:fill o:detectmouseclick="t" type="solid" color2="#fbffff"/>
                    <v:stroke color="#3465a4" joinstyle="round" endcap="flat"/>
                    <w10:wrap type="square"/>
                  </v:shape>
                </v:group>
                <v:group id="shape_0" alt="组合 63" style="position:absolute;left:1651;top:-1537;width:58;height:87">
                  <v:shape id="shape_0" coordsize="58,87" fillcolor="#040000" stroked="f" o:allowincell="f" style="position:absolute;left:1651;top:-1537;width:57;height:86;mso-wrap-style:none;v-text-anchor:middle;mso-position-horizontal:center" path="m18,27l1,26l2,17l6,10l16,2l22,0l38,0l45,3l55,12l56,14l26,14l23,15l19,19l18,23l18,27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58,87" fillcolor="#040000" stroked="f" o:allowincell="f" style="position:absolute;left:1651;top:-1537;width:57;height:86;mso-wrap-style:none;v-text-anchor:middle;mso-position-horizontal:center" path="m57,87l0,87l0,81l2,75l8,65l14,58l31,42l36,38l40,32l41,29l41,22l40,19l36,15l33,14l56,14l57,17l57,29l57,32l33,62l29,65l27,68l25,70l25,71l57,71l57,87xe">
                    <v:fill o:detectmouseclick="t" type="solid" color2="#fbffff"/>
                    <v:stroke color="#3465a4" joinstyle="round" endcap="flat"/>
                    <w10:wrap type="square"/>
                  </v:shape>
                </v:group>
                <v:group id="shape_0" alt="组合 66" style="position:absolute;left:1723;top:-1537;width:56;height:88">
                  <v:shape id="shape_0" coordsize="56,88" fillcolor="#040000" stroked="f" o:allowincell="f" style="position:absolute;left:1723;top:-1537;width:55;height:87;mso-wrap-style:none;v-text-anchor:middle;mso-position-horizontal:center" path="m36,88l19,88l12,85l2,72l0,61l0,27l2,16l13,3l19,0l36,0l42,3l51,14l25,14l24,15l21,17l19,19l17,27l17,34l17,54l25,74l51,74l42,85l36,88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56,88" fillcolor="#040000" stroked="f" o:allowincell="f" style="position:absolute;left:1723;top:-1537;width:55;height:87;mso-wrap-style:none;v-text-anchor:middle;mso-position-horizontal:center" path="m51,74l29,74l31,74l34,71l36,69l38,61l38,54l38,34l29,14l51,14l53,16l55,27l55,61l53,72l51,74xe">
                    <v:fill o:detectmouseclick="t" type="solid" color2="#fbffff"/>
                    <v:stroke color="#3465a4" joinstyle="round" endcap="flat"/>
                    <w10:wrap type="square"/>
                  </v:shape>
                </v:group>
                <v:group id="shape_0" alt="组合 69" style="position:absolute;left:1592;top:-938;width:38;height:87">
                  <v:shape id="shape_0" coordsize="38,87" fillcolor="#040000" stroked="f" o:allowincell="f" style="position:absolute;left:1592;top:-938;width:37;height:86;mso-wrap-style:none;v-text-anchor:middle;mso-position-horizontal:center" path="m0,36l0,21l4,20l9,17l19,9l23,5l24,0l38,0l38,24l21,24l15,29l8,34l0,36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38,87" fillcolor="#040000" stroked="f" o:allowincell="f" style="position:absolute;left:1592;top:-938;width:37;height:86;mso-wrap-style:none;v-text-anchor:middle;mso-position-horizontal:center" path="m38,86l21,86l21,24l38,24l38,86xe">
                    <v:fill o:detectmouseclick="t" type="solid" color2="#fbffff"/>
                    <v:stroke color="#3465a4" joinstyle="round" endcap="flat"/>
                    <w10:wrap type="square"/>
                  </v:shape>
                </v:group>
                <v:group id="shape_0" alt="组合 72" style="position:absolute;left:1653;top:-938;width:38;height:87">
                  <v:shape id="shape_0" coordsize="38,87" fillcolor="#040000" stroked="f" o:allowincell="f" style="position:absolute;left:1653;top:-938;width:37;height:86;mso-wrap-style:none;v-text-anchor:middle;mso-position-horizontal:center" path="m0,36l0,21l5,20l9,17l19,9l23,5l25,0l38,0l38,24l22,24l16,29l9,34l0,36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38,87" fillcolor="#040000" stroked="f" o:allowincell="f" style="position:absolute;left:1653;top:-938;width:37;height:86;mso-wrap-style:none;v-text-anchor:middle;mso-position-horizontal:center" path="m38,86l22,86l22,24l38,24l38,86xe">
                    <v:fill o:detectmouseclick="t" type="solid" color2="#fbffff"/>
                    <v:stroke color="#3465a4" joinstyle="round" endcap="flat"/>
                    <w10:wrap type="square"/>
                  </v:shape>
                </v:group>
                <v:group id="shape_0" alt="组合 75" style="position:absolute;left:1715;top:-938;width:56;height:88">
                  <v:shape id="shape_0" coordsize="56,88" fillcolor="#040000" stroked="f" o:allowincell="f" style="position:absolute;left:1715;top:-938;width:55;height:87;mso-wrap-style:none;v-text-anchor:middle;mso-position-horizontal:center" path="m36,87l20,87l13,84l3,71l0,61l0,26l3,15l13,3l20,0l36,0l43,3l51,13l26,13l24,14l21,16l20,19l18,26l17,33l17,54l26,74l51,74l43,84l36,87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56,88" fillcolor="#040000" stroked="f" o:allowincell="f" style="position:absolute;left:1715;top:-938;width:55;height:87;mso-wrap-style:none;v-text-anchor:middle;mso-position-horizontal:center" path="m51,74l30,74l32,73l35,70l36,68l38,61l39,54l39,33l30,13l51,13l53,16l56,26l56,61l53,71l51,74xe">
                    <v:fill o:detectmouseclick="t" type="solid" color2="#fbffff"/>
                    <v:stroke color="#3465a4" joinstyle="round" endcap="flat"/>
                    <w10:wrap type="square"/>
                  </v:shape>
                </v:group>
                <v:group id="shape_0" alt="组合 78" style="position:absolute;left:1592;top:-340;width:38;height:87">
                  <v:shape id="shape_0" coordsize="38,87" fillcolor="#040000" stroked="f" o:allowincell="f" style="position:absolute;left:1592;top:-340;width:37;height:86;mso-wrap-style:none;v-text-anchor:middle;mso-position-horizontal:center" path="m0,37l0,22l4,20l9,18l19,10l23,5l24,0l38,0l38,24l21,24l15,30l8,34l0,37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38,87" fillcolor="#040000" stroked="f" o:allowincell="f" style="position:absolute;left:1592;top:-340;width:37;height:86;mso-wrap-style:none;v-text-anchor:middle;mso-position-horizontal:center" path="m38,86l21,86l21,24l38,24l38,86xe">
                    <v:fill o:detectmouseclick="t" type="solid" color2="#fbffff"/>
                    <v:stroke color="#3465a4" joinstyle="round" endcap="flat"/>
                    <w10:wrap type="square"/>
                  </v:shape>
                </v:group>
                <v:group id="shape_0" alt="组合 81" style="position:absolute;left:1654;top:-340;width:56;height:88">
                  <v:shape id="shape_0" coordsize="56,88" fillcolor="#040000" stroked="f" o:allowincell="f" style="position:absolute;left:1654;top:-340;width:55;height:87;mso-wrap-style:none;v-text-anchor:middle;mso-position-horizontal:center" path="m36,88l19,88l12,84l2,72l0,61l0,27l2,16l12,3l19,0l36,0l42,3l51,14l25,14l24,14l20,17l19,19l17,27l17,34l17,54l25,74l51,74l42,85l36,88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56,88" fillcolor="#040000" stroked="f" o:allowincell="f" style="position:absolute;left:1654;top:-340;width:55;height:87;mso-wrap-style:none;v-text-anchor:middle;mso-position-horizontal:center" path="m51,74l29,74l31,73l34,71l35,69l37,61l38,54l38,34l29,14l51,14l52,16l55,27l55,61l52,72l51,74xe">
                    <v:fill o:detectmouseclick="t" type="solid" color2="#fbffff"/>
                    <v:stroke color="#3465a4" joinstyle="round" endcap="flat"/>
                    <w10:wrap type="square"/>
                  </v:shape>
                </v:group>
                <v:group id="shape_0" alt="组合 84" style="position:absolute;left:1725;top:-340;width:56;height:88">
                  <v:shape id="shape_0" coordsize="56,88" fillcolor="#040000" stroked="f" o:allowincell="f" style="position:absolute;left:1725;top:-340;width:55;height:87;mso-wrap-style:none;v-text-anchor:middle;mso-position-horizontal:center" path="m36,88l19,88l12,84l2,72l0,61l0,27l2,16l12,3l19,0l36,0l42,3l51,14l25,14l24,14l20,17l19,19l17,27l17,34l17,54l25,74l51,74l42,85l36,88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56,88" fillcolor="#040000" stroked="f" o:allowincell="f" style="position:absolute;left:1725;top:-340;width:55;height:87;mso-wrap-style:none;v-text-anchor:middle;mso-position-horizontal:center" path="m51,74l29,74l31,73l34,71l35,69l37,61l38,54l38,34l29,14l51,14l52,16l55,27l55,61l52,72l51,74xe">
                    <v:fill o:detectmouseclick="t" type="solid" color2="#fbffff"/>
                    <v:stroke color="#3465a4" joinstyle="round" endcap="flat"/>
                    <w10:wrap type="square"/>
                  </v:shape>
                </v:group>
                <v:group id="shape_0" alt="组合 87" style="position:absolute;left:1586;top:258;width:58;height:88">
                  <v:shape id="shape_0" coordsize="58,88" fillcolor="#040000" stroked="f" o:allowincell="f" style="position:absolute;left:1586;top:258;width:57;height:87;mso-wrap-style:none;v-text-anchor:middle;mso-position-horizontal:center" path="m31,57l18,57l13,55l3,44l0,37l0,20l3,13l13,3l20,0l37,0l44,3l52,14l24,14l22,15l18,20l17,24l17,35l18,39l22,44l25,45l58,45l58,50l41,50l37,55l31,57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58,88" fillcolor="#040000" stroked="f" o:allowincell="f" style="position:absolute;left:1586;top:258;width:57;height:87;mso-wrap-style:none;v-text-anchor:middle;mso-position-horizontal:center" path="m58,45l31,45l34,44l38,39l39,35l39,25l38,21l33,15l30,14l52,14l55,17l58,28l58,45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58,88" fillcolor="#040000" stroked="f" o:allowincell="f" style="position:absolute;left:1586;top:258;width:57;height:87;mso-wrap-style:none;v-text-anchor:middle;mso-position-horizontal:center" path="m52,74l31,74l34,73l39,66l40,60l41,50l58,50l58,59l55,70l52,74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58,88" fillcolor="#040000" stroked="f" o:allowincell="f" style="position:absolute;left:1586;top:258;width:57;height:87;mso-wrap-style:none;v-text-anchor:middle;mso-position-horizontal:center" path="m36,88l20,88l14,86l6,79l3,74l2,68l2,66l18,65l18,68l19,70l23,73l25,74l52,74l43,84l36,88xe">
                    <v:fill o:detectmouseclick="t" type="solid" color2="#fbffff"/>
                    <v:stroke color="#3465a4" joinstyle="round" endcap="flat"/>
                    <w10:wrap type="square"/>
                  </v:shape>
                </v:group>
                <v:group id="shape_0" alt="组合 92" style="position:absolute;left:1659;top:258;width:56;height:88">
                  <v:shape id="shape_0" coordsize="56,88" fillcolor="#040000" stroked="f" o:allowincell="f" style="position:absolute;left:1659;top:258;width:55;height:87;mso-wrap-style:none;v-text-anchor:middle;mso-position-horizontal:center" path="m36,88l19,88l12,85l2,72l0,61l0,27l2,16l13,3l19,0l36,0l42,3l51,14l25,14l24,14l21,17l19,19l17,27l17,34l17,54l25,74l51,74l42,85l36,88xe">
                    <v:fill o:detectmouseclick="t" type="solid" color2="#fbffff"/>
                    <v:stroke color="#3465a4" joinstyle="round" endcap="flat"/>
                    <w10:wrap type="square"/>
                  </v:shape>
                  <v:shape id="shape_0" coordsize="56,88" fillcolor="#040000" stroked="f" o:allowincell="f" style="position:absolute;left:1659;top:258;width:55;height:87;mso-wrap-style:none;v-text-anchor:middle;mso-position-horizontal:center" path="m51,74l29,74l31,73l34,71l36,69l38,61l38,54l38,34l29,14l51,14l53,16l55,27l55,61l53,72l51,74xe">
                    <v:fill o:detectmouseclick="t" type="solid" color2="#fbffff"/>
                    <v:stroke color="#3465a4" joinstyle="round" endcap="flat"/>
                    <w10:wrap type="square"/>
                  </v:shape>
                </v:group>
                <v:group id="shape_0" alt="组合 1983" style="position:absolute;left:1847;top:-3290;width:560;height:2">
                  <v:shape id="shape_0" coordsize="560,1" stroked="t" o:allowincell="f" style="position:absolute;left:1847;top:-3290;width:559;height:1;mso-wrap-style:none;v-text-anchor:middle;mso-position-horizontal:center" path="m0,0l559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1985" style="position:absolute;left:2126;top:-2990;width:280;height:2">
                  <v:shape id="shape_0" coordsize="280,1" stroked="t" o:allowincell="f" style="position:absolute;left:2126;top:-2990;width:279;height:1;mso-wrap-style:none;v-text-anchor:middle;mso-position-horizontal:center" path="m0,0l28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1987" style="position:absolute;left:2266;top:-3170;width:140;height:2">
                  <v:shape id="shape_0" coordsize="140,1" stroked="t" o:allowincell="f" style="position:absolute;left:2266;top:-317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1989" style="position:absolute;left:2266;top:-3230;width:140;height:2">
                  <v:shape id="shape_0" coordsize="140,1" stroked="t" o:allowincell="f" style="position:absolute;left:2266;top:-323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1991" style="position:absolute;left:2266;top:-3110;width:140;height:2">
                  <v:shape id="shape_0" coordsize="140,1" stroked="t" o:allowincell="f" style="position:absolute;left:2266;top:-311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1993" style="position:absolute;left:2266;top:-3050;width:140;height:2">
                  <v:shape id="shape_0" coordsize="140,1" stroked="t" o:allowincell="f" style="position:absolute;left:2266;top:-305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1995" style="position:absolute;left:1847;top:-2690;width:560;height:2">
                  <v:shape id="shape_0" coordsize="560,1" stroked="t" o:allowincell="f" style="position:absolute;left:1847;top:-2690;width:559;height:1;mso-wrap-style:none;v-text-anchor:middle;mso-position-horizontal:center" path="m0,0l559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1997" style="position:absolute;left:2266;top:-2870;width:140;height:2">
                  <v:shape id="shape_0" coordsize="140,1" stroked="t" o:allowincell="f" style="position:absolute;left:2266;top:-287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1999" style="position:absolute;left:2266;top:-2930;width:140;height:2">
                  <v:shape id="shape_0" coordsize="140,1" stroked="t" o:allowincell="f" style="position:absolute;left:2266;top:-293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01" style="position:absolute;left:2266;top:-2810;width:140;height:2">
                  <v:shape id="shape_0" coordsize="140,1" stroked="t" o:allowincell="f" style="position:absolute;left:2266;top:-281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03" style="position:absolute;left:2266;top:-2750;width:140;height:2">
                  <v:shape id="shape_0" coordsize="140,1" stroked="t" o:allowincell="f" style="position:absolute;left:2266;top:-275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05" style="position:absolute;left:2126;top:-2390;width:280;height:2">
                  <v:shape id="shape_0" coordsize="280,1" stroked="t" o:allowincell="f" style="position:absolute;left:2126;top:-2390;width:279;height:1;mso-wrap-style:none;v-text-anchor:middle;mso-position-horizontal:center" path="m0,0l28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07" style="position:absolute;left:2266;top:-2570;width:140;height:2">
                  <v:shape id="shape_0" coordsize="140,1" stroked="t" o:allowincell="f" style="position:absolute;left:2266;top:-257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09" style="position:absolute;left:2266;top:-2630;width:140;height:2">
                  <v:shape id="shape_0" coordsize="140,1" stroked="t" o:allowincell="f" style="position:absolute;left:2266;top:-263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11" style="position:absolute;left:2266;top:-2510;width:140;height:2">
                  <v:shape id="shape_0" coordsize="140,1" stroked="t" o:allowincell="f" style="position:absolute;left:2266;top:-251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13" style="position:absolute;left:2266;top:-2450;width:140;height:2">
                  <v:shape id="shape_0" coordsize="140,1" stroked="t" o:allowincell="f" style="position:absolute;left:2266;top:-245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15" style="position:absolute;left:1847;top:-2090;width:560;height:2">
                  <v:shape id="shape_0" coordsize="560,1" stroked="t" o:allowincell="f" style="position:absolute;left:1847;top:-2090;width:559;height:1;mso-wrap-style:none;v-text-anchor:middle;mso-position-horizontal:center" path="m0,0l559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17" style="position:absolute;left:2266;top:-2270;width:140;height:2">
                  <v:shape id="shape_0" coordsize="140,1" stroked="t" o:allowincell="f" style="position:absolute;left:2266;top:-227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19" style="position:absolute;left:2266;top:-2330;width:140;height:2">
                  <v:shape id="shape_0" coordsize="140,1" stroked="t" o:allowincell="f" style="position:absolute;left:2266;top:-233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21" style="position:absolute;left:2266;top:-2210;width:140;height:2">
                  <v:shape id="shape_0" coordsize="140,1" stroked="t" o:allowincell="f" style="position:absolute;left:2266;top:-221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23" style="position:absolute;left:2266;top:-2150;width:140;height:2">
                  <v:shape id="shape_0" coordsize="140,1" stroked="t" o:allowincell="f" style="position:absolute;left:2266;top:-215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25" style="position:absolute;left:2126;top:-1790;width:280;height:2">
                  <v:shape id="shape_0" coordsize="280,1" stroked="t" o:allowincell="f" style="position:absolute;left:2126;top:-1790;width:279;height:1;mso-wrap-style:none;v-text-anchor:middle;mso-position-horizontal:center" path="m0,0l28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27" style="position:absolute;left:2266;top:-1970;width:140;height:2">
                  <v:shape id="shape_0" coordsize="140,1" stroked="t" o:allowincell="f" style="position:absolute;left:2266;top:-197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29" style="position:absolute;left:2266;top:-2030;width:140;height:2">
                  <v:shape id="shape_0" coordsize="140,1" stroked="t" o:allowincell="f" style="position:absolute;left:2266;top:-203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31" style="position:absolute;left:2266;top:-1910;width:140;height:2">
                  <v:shape id="shape_0" coordsize="140,1" stroked="t" o:allowincell="f" style="position:absolute;left:2266;top:-191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33" style="position:absolute;left:2266;top:-1850;width:140;height:2">
                  <v:shape id="shape_0" coordsize="140,1" stroked="t" o:allowincell="f" style="position:absolute;left:2266;top:-185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35" style="position:absolute;left:1847;top:-1490;width:560;height:2">
                  <v:shape id="shape_0" coordsize="560,1" stroked="t" o:allowincell="f" style="position:absolute;left:1847;top:-1490;width:559;height:1;mso-wrap-style:none;v-text-anchor:middle;mso-position-horizontal:center" path="m0,0l559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37" style="position:absolute;left:2266;top:-1670;width:140;height:2">
                  <v:shape id="shape_0" coordsize="140,1" stroked="t" o:allowincell="f" style="position:absolute;left:2266;top:-167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39" style="position:absolute;left:2266;top:-1730;width:140;height:2">
                  <v:shape id="shape_0" coordsize="140,1" stroked="t" o:allowincell="f" style="position:absolute;left:2266;top:-173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41" style="position:absolute;left:2266;top:-1610;width:140;height:2">
                  <v:shape id="shape_0" coordsize="140,1" stroked="t" o:allowincell="f" style="position:absolute;left:2266;top:-161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43" style="position:absolute;left:2266;top:-1550;width:140;height:2">
                  <v:shape id="shape_0" coordsize="140,1" stroked="t" o:allowincell="f" style="position:absolute;left:2266;top:-155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45" style="position:absolute;left:2126;top:-1190;width:280;height:2">
                  <v:shape id="shape_0" coordsize="280,1" stroked="t" o:allowincell="f" style="position:absolute;left:2126;top:-1190;width:279;height:1;mso-wrap-style:none;v-text-anchor:middle;mso-position-horizontal:center" path="m0,0l28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47" style="position:absolute;left:2266;top:-1370;width:140;height:2">
                  <v:shape id="shape_0" coordsize="140,1" stroked="t" o:allowincell="f" style="position:absolute;left:2266;top:-137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49" style="position:absolute;left:2266;top:-1430;width:140;height:2">
                  <v:shape id="shape_0" coordsize="140,1" stroked="t" o:allowincell="f" style="position:absolute;left:2266;top:-143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51" style="position:absolute;left:2266;top:-1310;width:140;height:2">
                  <v:shape id="shape_0" coordsize="140,1" stroked="t" o:allowincell="f" style="position:absolute;left:2266;top:-131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53" style="position:absolute;left:2266;top:-1250;width:140;height:2">
                  <v:shape id="shape_0" coordsize="140,1" stroked="t" o:allowincell="f" style="position:absolute;left:2266;top:-125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55" style="position:absolute;left:1847;top:-890;width:560;height:2">
                  <v:shape id="shape_0" coordsize="560,1" stroked="t" o:allowincell="f" style="position:absolute;left:1847;top:-890;width:559;height:1;mso-wrap-style:none;v-text-anchor:middle;mso-position-horizontal:center" path="m0,0l559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57" style="position:absolute;left:2266;top:-1070;width:140;height:2">
                  <v:shape id="shape_0" coordsize="140,1" stroked="t" o:allowincell="f" style="position:absolute;left:2266;top:-107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59" style="position:absolute;left:2266;top:-1130;width:140;height:2">
                  <v:shape id="shape_0" coordsize="140,1" stroked="t" o:allowincell="f" style="position:absolute;left:2266;top:-113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61" style="position:absolute;left:2266;top:-1010;width:140;height:2">
                  <v:shape id="shape_0" coordsize="140,1" stroked="t" o:allowincell="f" style="position:absolute;left:2266;top:-101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63" style="position:absolute;left:2266;top:-950;width:140;height:2">
                  <v:shape id="shape_0" coordsize="140,1" stroked="t" o:allowincell="f" style="position:absolute;left:2266;top:-95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65" style="position:absolute;left:2126;top:-590;width:280;height:2">
                  <v:shape id="shape_0" coordsize="280,1" stroked="t" o:allowincell="f" style="position:absolute;left:2126;top:-590;width:279;height:1;mso-wrap-style:none;v-text-anchor:middle;mso-position-horizontal:center" path="m0,0l28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67" style="position:absolute;left:2266;top:-770;width:140;height:2">
                  <v:shape id="shape_0" coordsize="140,1" stroked="t" o:allowincell="f" style="position:absolute;left:2266;top:-77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69" style="position:absolute;left:2266;top:-830;width:140;height:2">
                  <v:shape id="shape_0" coordsize="140,1" stroked="t" o:allowincell="f" style="position:absolute;left:2266;top:-83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71" style="position:absolute;left:2266;top:-710;width:140;height:2">
                  <v:shape id="shape_0" coordsize="140,1" stroked="t" o:allowincell="f" style="position:absolute;left:2266;top:-71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73" style="position:absolute;left:2266;top:-650;width:140;height:2">
                  <v:shape id="shape_0" coordsize="140,1" stroked="t" o:allowincell="f" style="position:absolute;left:2266;top:-65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75" style="position:absolute;left:1847;top:-290;width:560;height:2">
                  <v:shape id="shape_0" coordsize="560,1" stroked="t" o:allowincell="f" style="position:absolute;left:1847;top:-290;width:559;height:1;mso-wrap-style:none;v-text-anchor:middle;mso-position-horizontal:center" path="m0,0l559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77" style="position:absolute;left:2266;top:-470;width:140;height:2">
                  <v:shape id="shape_0" coordsize="140,1" stroked="t" o:allowincell="f" style="position:absolute;left:2266;top:-47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79" style="position:absolute;left:2266;top:-530;width:140;height:2">
                  <v:shape id="shape_0" coordsize="140,1" stroked="t" o:allowincell="f" style="position:absolute;left:2266;top:-53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81" style="position:absolute;left:2266;top:-410;width:140;height:2">
                  <v:shape id="shape_0" coordsize="140,1" stroked="t" o:allowincell="f" style="position:absolute;left:2266;top:-41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83" style="position:absolute;left:2266;top:-350;width:140;height:2">
                  <v:shape id="shape_0" coordsize="140,1" stroked="t" o:allowincell="f" style="position:absolute;left:2266;top:-35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85" style="position:absolute;left:2126;top:10;width:280;height:2">
                  <v:shape id="shape_0" coordsize="280,1" stroked="t" o:allowincell="f" style="position:absolute;left:2126;top:10;width:279;height:1;mso-wrap-style:none;v-text-anchor:middle;mso-position-horizontal:center" path="m0,0l28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87" style="position:absolute;left:2266;top:-170;width:140;height:2">
                  <v:shape id="shape_0" coordsize="140,1" stroked="t" o:allowincell="f" style="position:absolute;left:2266;top:-17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89" style="position:absolute;left:2266;top:-230;width:140;height:2">
                  <v:shape id="shape_0" coordsize="140,1" stroked="t" o:allowincell="f" style="position:absolute;left:2266;top:-23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91" style="position:absolute;left:2266;top:-110;width:140;height:2">
                  <v:shape id="shape_0" coordsize="140,1" stroked="t" o:allowincell="f" style="position:absolute;left:2266;top:-11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93" style="position:absolute;left:2266;top:-50;width:140;height:2">
                  <v:shape id="shape_0" coordsize="140,1" stroked="t" o:allowincell="f" style="position:absolute;left:2266;top:-5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95" style="position:absolute;left:1847;top:310;width:560;height:2">
                  <v:shape id="shape_0" coordsize="560,1" stroked="t" o:allowincell="f" style="position:absolute;left:1847;top:310;width:559;height:1;mso-wrap-style:none;v-text-anchor:middle;mso-position-horizontal:center" path="m0,0l559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97" style="position:absolute;left:2266;top:130;width:140;height:2">
                  <v:shape id="shape_0" coordsize="140,1" stroked="t" o:allowincell="f" style="position:absolute;left:2266;top:13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099" style="position:absolute;left:2266;top:70;width:140;height:2">
                  <v:shape id="shape_0" coordsize="140,1" stroked="t" o:allowincell="f" style="position:absolute;left:2266;top:7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101" style="position:absolute;left:2266;top:190;width:140;height:2">
                  <v:shape id="shape_0" coordsize="140,1" stroked="t" o:allowincell="f" style="position:absolute;left:2266;top:19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103" style="position:absolute;left:2266;top:250;width:140;height:2">
                  <v:shape id="shape_0" coordsize="140,1" stroked="t" o:allowincell="f" style="position:absolute;left:2266;top:25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105" style="position:absolute;left:2126;top:610;width:280;height:2">
                  <v:shape id="shape_0" coordsize="280,1" stroked="t" o:allowincell="f" style="position:absolute;left:2126;top:610;width:279;height:1;mso-wrap-style:none;v-text-anchor:middle;mso-position-horizontal:center" path="m0,0l28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107" style="position:absolute;left:2266;top:430;width:140;height:2">
                  <v:shape id="shape_0" coordsize="140,1" stroked="t" o:allowincell="f" style="position:absolute;left:2266;top:43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109" style="position:absolute;left:2266;top:370;width:140;height:2">
                  <v:shape id="shape_0" coordsize="140,1" stroked="t" o:allowincell="f" style="position:absolute;left:2266;top:37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111" style="position:absolute;left:2266;top:490;width:140;height:2">
                  <v:shape id="shape_0" coordsize="140,1" stroked="t" o:allowincell="f" style="position:absolute;left:2266;top:49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113" style="position:absolute;left:2266;top:550;width:140;height:2">
                  <v:shape id="shape_0" coordsize="140,1" stroked="t" o:allowincell="f" style="position:absolute;left:2266;top:55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115" style="position:absolute;left:2266;top:730;width:140;height:2">
                  <v:shape id="shape_0" coordsize="140,1" stroked="t" o:allowincell="f" style="position:absolute;left:2266;top:73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117" style="position:absolute;left:2266;top:670;width:140;height:2">
                  <v:shape id="shape_0" coordsize="140,1" stroked="t" o:allowincell="f" style="position:absolute;left:2266;top:67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119" style="position:absolute;left:2266;top:790;width:140;height:2">
                  <v:shape id="shape_0" coordsize="140,1" stroked="t" o:allowincell="f" style="position:absolute;left:2266;top:790;width:139;height:1;mso-wrap-style:none;v-text-anchor:middle;mso-position-horizontal:center" path="m0,0l140,0e">
                    <v:fill o:detectmouseclick="t" on="false"/>
                    <v:stroke color="#606060" weight="12600" joinstyle="round" endcap="flat"/>
                    <w10:wrap type="square"/>
                  </v:shape>
                </v:group>
                <v:group id="shape_0" alt="组合 2121" style="position:absolute;left:2807;top:-3280;width:1206;height:600">
                  <v:shape id="shape_0" coordsize="1206,600" fillcolor="#7f7f7f" stroked="f" o:allowincell="f" style="position:absolute;left:2807;top:-3280;width:1205;height:599;mso-wrap-style:none;v-text-anchor:middle;mso-position-horizontal:center" path="m0,0l1206,0l1206,600l0,600l0,0xe">
                    <v:fill o:detectmouseclick="t" type="solid" color2="gray"/>
                    <v:stroke color="#3465a4" joinstyle="round" endcap="flat"/>
                    <w10:wrap type="square"/>
                  </v:shape>
                </v:group>
                <v:group id="shape_0" alt="组合 2123" style="position:absolute;left:2807;top:-2680;width:1206;height:1200">
                  <v:shape id="shape_0" coordsize="1206,1200" fillcolor="#7f7f7f" stroked="f" o:allowincell="f" style="position:absolute;left:2807;top:-2680;width:1205;height:1199;mso-wrap-style:none;v-text-anchor:middle;mso-position-horizontal:center" path="m0,0l1206,0l1206,1200l0,1200l0,0xe">
                    <v:fill o:detectmouseclick="t" type="solid" color2="gray"/>
                    <v:stroke color="#3465a4" joinstyle="round" endcap="flat"/>
                    <w10:wrap type="square"/>
                  </v:shape>
                </v:group>
                <v:group id="shape_0" alt="组合 2125" style="position:absolute;left:2807;top:-2270;width:1206;height:2">
                  <v:shape id="shape_0" coordsize="1206,1" stroked="t" o:allowincell="f" style="position:absolute;left:2807;top:-2270;width:1205;height:1;mso-wrap-style:none;v-text-anchor:middle;mso-position-horizontal:center" path="m0,0l1206,0e">
                    <v:fill o:detectmouseclick="t" on="false"/>
                    <v:stroke color="white" weight="12600" dashstyle="dash" joinstyle="round" endcap="flat"/>
                    <w10:wrap type="square"/>
                  </v:shape>
                </v:group>
                <v:group id="shape_0" alt="组合 2127" style="position:absolute;left:2807;top:-1480;width:1206;height:1200">
                  <v:shape id="shape_0" coordsize="1206,1200" fillcolor="#a5a5a5" stroked="f" o:allowincell="f" style="position:absolute;left:2807;top:-1480;width:1205;height:1199;mso-wrap-style:none;v-text-anchor:middle;mso-position-horizontal:center" path="m0,0l1206,0l1206,1200l0,1200l0,0xe">
                    <v:fill o:detectmouseclick="t" type="solid" color2="#5a5a5a"/>
                    <v:stroke color="#3465a4" joinstyle="round" endcap="flat"/>
                    <w10:wrap type="square"/>
                  </v:shape>
                </v:group>
                <v:group id="shape_0" alt="组合 2129" style="position:absolute;left:2807;top:-290;width:1206;height:2">
                  <v:shape id="shape_0" coordsize="1206,1" stroked="t" o:allowincell="f" style="position:absolute;left:2807;top:-290;width:1205;height:1;mso-wrap-style:none;v-text-anchor:middle;mso-position-horizontal:center" path="m0,0l1206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2131" style="position:absolute;left:2807;top:-1490;width:1206;height:2">
                  <v:shape id="shape_0" coordsize="1206,1" stroked="t" o:allowincell="f" style="position:absolute;left:2807;top:-1490;width:1205;height:1;mso-wrap-style:none;v-text-anchor:middle;mso-position-horizontal:center" path="m0,0l1206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2133" style="position:absolute;left:2807;top:-2690;width:1206;height:2">
                  <v:shape id="shape_0" coordsize="1206,1" stroked="t" o:allowincell="f" style="position:absolute;left:2807;top:-2690;width:1205;height:1;mso-wrap-style:none;v-text-anchor:middle;mso-position-horizontal:center" path="m0,0l1206,0e">
                    <v:fill o:detectmouseclick="t" on="false"/>
                    <v:stroke color="white" weight="12600" dashstyle="dash" joinstyle="round" endcap="flat"/>
                    <w10:wrap type="square"/>
                  </v:shape>
                </v:group>
                <v:group id="shape_0" alt="组合 2135" style="position:absolute;left:5418;top:-1490;width:200;height:2">
                  <v:shape id="shape_0" coordsize="200,1" stroked="t" o:allowincell="f" style="position:absolute;left:5418;top:-1490;width:199;height:1;mso-wrap-style:none;v-text-anchor:middle;mso-position-horizontal:center" path="m0,0l200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2137" style="position:absolute;left:5418;top:-290;width:200;height:2">
                  <v:shape id="shape_0" coordsize="200,1" stroked="t" o:allowincell="f" style="position:absolute;left:5418;top:-290;width:199;height:1;mso-wrap-style:none;v-text-anchor:middle;mso-position-horizontal:center" path="m0,0l200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2139" style="position:absolute;left:4213;top:-3600;width:1206;height:4500">
                  <v:shape id="shape_0" coordsize="1206,4500" fillcolor="#dddddd" stroked="f" o:allowincell="f" style="position:absolute;left:4213;top:-3600;width:1205;height:4499;mso-wrap-style:none;v-text-anchor:middle;mso-position-horizontal:center" path="m0,0l1205,0l1205,4500l0,4500l0,0xe">
                    <v:fill o:detectmouseclick="t" type="solid" color2="#222222"/>
                    <v:stroke color="#3465a4" joinstyle="round" endcap="flat"/>
                    <w10:wrap type="square"/>
                  </v:shape>
                </v:group>
                <v:group id="shape_0" alt="组合 2141" style="position:absolute;left:4213;top:-2690;width:1206;height:2">
                  <v:shape id="shape_0" coordsize="1206,1" stroked="t" o:allowincell="f" style="position:absolute;left:4213;top:-2690;width:1205;height:1;mso-wrap-style:none;v-text-anchor:middle;mso-position-horizontal:center" path="m0,0l1205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2143" style="position:absolute;left:4213;top:-1490;width:1206;height:2">
                  <v:shape id="shape_0" coordsize="1206,1" stroked="t" o:allowincell="f" style="position:absolute;left:4213;top:-1490;width:1205;height:1;mso-wrap-style:none;v-text-anchor:middle;mso-position-horizontal:center" path="m0,0l1205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2145" style="position:absolute;left:4213;top:-290;width:1206;height:2">
                  <v:shape id="shape_0" coordsize="1206,1" stroked="t" o:allowincell="f" style="position:absolute;left:4213;top:-290;width:1205;height:1;mso-wrap-style:none;v-text-anchor:middle;mso-position-horizontal:center" path="m0,0l1205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2147" style="position:absolute;left:4213;top:-230;width:1206;height:200">
                  <v:shape id="shape_0" coordsize="1206,200" fillcolor="#48508b" stroked="f" o:allowincell="f" style="position:absolute;left:4213;top:-230;width:1205;height:199;mso-wrap-style:none;v-text-anchor:middle;mso-position-horizontal:center" path="m1205,200l120,200l0,100l120,0l1205,0l1205,200xe">
                    <v:fill o:detectmouseclick="t" type="solid" color2="#b7af74"/>
                    <v:stroke color="#3465a4" joinstyle="round" endcap="flat"/>
                    <w10:wrap type="square"/>
                  </v:shape>
                </v:group>
                <v:group id="shape_0" alt="组合 2149" style="position:absolute;left:6824;top:-1490;width:200;height:2">
                  <v:shape id="shape_0" coordsize="200,1" stroked="t" o:allowincell="f" style="position:absolute;left:6824;top:-1490;width:199;height:1;mso-wrap-style:none;v-text-anchor:middle;mso-position-horizontal:center" path="m0,0l200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2151" style="position:absolute;left:6824;top:-290;width:200;height:2">
                  <v:shape id="shape_0" coordsize="200,1" stroked="t" o:allowincell="f" style="position:absolute;left:6824;top:-290;width:199;height:1;mso-wrap-style:none;v-text-anchor:middle;mso-position-horizontal:center" path="m0,0l200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2153" style="position:absolute;left:5618;top:-3600;width:1206;height:4500">
                  <v:shape id="shape_0" coordsize="1206,4500" fillcolor="#dddddd" stroked="f" o:allowincell="f" style="position:absolute;left:5618;top:-3600;width:1205;height:4499;mso-wrap-style:none;v-text-anchor:middle;mso-position-horizontal:center" path="m0,0l1206,0l1206,4500l0,4500l0,0xe">
                    <v:fill o:detectmouseclick="t" type="solid" color2="#222222"/>
                    <v:stroke color="#3465a4" joinstyle="round" endcap="flat"/>
                    <w10:wrap type="square"/>
                  </v:shape>
                </v:group>
                <v:group id="shape_0" alt="组合 2155" style="position:absolute;left:5618;top:-2690;width:1206;height:2">
                  <v:shape id="shape_0" coordsize="1206,1" stroked="t" o:allowincell="f" style="position:absolute;left:5618;top:-2690;width:1205;height:1;mso-wrap-style:none;v-text-anchor:middle;mso-position-horizontal:center" path="m0,0l1206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2157" style="position:absolute;left:5618;top:-1490;width:1206;height:2">
                  <v:shape id="shape_0" coordsize="1206,1" stroked="t" o:allowincell="f" style="position:absolute;left:5618;top:-1490;width:1205;height:1;mso-wrap-style:none;v-text-anchor:middle;mso-position-horizontal:center" path="m0,0l1206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2159" style="position:absolute;left:5618;top:-290;width:1206;height:2">
                  <v:shape id="shape_0" coordsize="1206,1" stroked="t" o:allowincell="f" style="position:absolute;left:5618;top:-290;width:1205;height:1;mso-wrap-style:none;v-text-anchor:middle;mso-position-horizontal:center" path="m0,0l1206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2161" style="position:absolute;left:5618;top:-1590;width:1206;height:200">
                  <v:shape id="shape_0" coordsize="1206,200" fillcolor="#48508b" stroked="f" o:allowincell="f" style="position:absolute;left:5618;top:-1590;width:1205;height:199;mso-wrap-style:none;v-text-anchor:middle;mso-position-horizontal:center" path="m1206,200l121,200l0,100l121,0l1206,0l1206,200xe">
                    <v:fill o:detectmouseclick="t" type="solid" color2="#b7af74"/>
                    <v:stroke color="#3465a4" joinstyle="round" endcap="flat"/>
                    <w10:wrap type="square"/>
                  </v:shape>
                </v:group>
                <v:group id="shape_0" alt="组合 2163" style="position:absolute;left:8230;top:-1490;width:200;height:2">
                  <v:shape id="shape_0" coordsize="200,1" stroked="t" o:allowincell="f" style="position:absolute;left:8230;top:-1490;width:199;height:1;mso-wrap-style:none;v-text-anchor:middle;mso-position-horizontal:center" path="m0,0l200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2165" style="position:absolute;left:8230;top:-290;width:200;height:2">
                  <v:shape id="shape_0" coordsize="200,1" stroked="t" o:allowincell="f" style="position:absolute;left:8230;top:-290;width:199;height:1;mso-wrap-style:none;v-text-anchor:middle;mso-position-horizontal:center" path="m0,0l200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2167" style="position:absolute;left:7024;top:-3600;width:1206;height:4500">
                  <v:shape id="shape_0" coordsize="1206,4500" fillcolor="#dddddd" stroked="f" o:allowincell="f" style="position:absolute;left:7024;top:-3600;width:1205;height:4499;mso-wrap-style:none;v-text-anchor:middle;mso-position-horizontal:center" path="m0,0l1206,0l1206,4500l0,4500l0,0xe">
                    <v:fill o:detectmouseclick="t" type="solid" color2="#222222"/>
                    <v:stroke color="#3465a4" joinstyle="round" endcap="flat"/>
                    <w10:wrap type="square"/>
                  </v:shape>
                </v:group>
                <v:group id="shape_0" alt="组合 2169" style="position:absolute;left:7024;top:-2690;width:1206;height:2">
                  <v:shape id="shape_0" coordsize="1206,1" stroked="t" o:allowincell="f" style="position:absolute;left:7024;top:-2690;width:1205;height:1;mso-wrap-style:none;v-text-anchor:middle;mso-position-horizontal:center" path="m0,0l1206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2171" style="position:absolute;left:7024;top:-1490;width:1206;height:2">
                  <v:shape id="shape_0" coordsize="1206,1" stroked="t" o:allowincell="f" style="position:absolute;left:7024;top:-1490;width:1205;height:1;mso-wrap-style:none;v-text-anchor:middle;mso-position-horizontal:center" path="m0,0l1206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2173" style="position:absolute;left:7024;top:-290;width:1206;height:2">
                  <v:shape id="shape_0" coordsize="1206,1" stroked="t" o:allowincell="f" style="position:absolute;left:7024;top:-290;width:1205;height:1;mso-wrap-style:none;v-text-anchor:middle;mso-position-horizontal:center" path="m0,0l1206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2175" style="position:absolute;left:7014;top:180;width:1206;height:200">
                  <v:shape id="shape_0" coordsize="1206,200" fillcolor="#48508b" stroked="f" o:allowincell="f" style="position:absolute;left:7014;top:180;width:1205;height:199;mso-wrap-style:none;v-text-anchor:middle;mso-position-horizontal:center" path="m1206,200l121,200l0,100l121,0l1206,0l1206,200xe">
                    <v:fill o:detectmouseclick="t" type="solid" color2="#b7af74"/>
                    <v:stroke color="#3465a4" joinstyle="round" endcap="flat"/>
                    <w10:wrap type="square"/>
                  </v:shape>
                </v:group>
                <v:group id="shape_0" alt="组合 2177" style="position:absolute;left:8430;top:-3600;width:1206;height:4500">
                  <v:shape id="shape_0" coordsize="1206,4500" fillcolor="#dddddd" stroked="f" o:allowincell="f" style="position:absolute;left:8430;top:-3600;width:1205;height:4499;mso-wrap-style:none;v-text-anchor:middle;mso-position-horizontal:center" path="m0,0l1206,0l1206,4500l0,4500l0,0xe">
                    <v:fill o:detectmouseclick="t" type="solid" color2="#222222"/>
                    <v:stroke color="#3465a4" joinstyle="round" endcap="flat"/>
                    <w10:wrap type="square"/>
                  </v:shape>
                </v:group>
                <v:group id="shape_0" alt="组合 2179" style="position:absolute;left:8430;top:-2690;width:1206;height:2">
                  <v:shape id="shape_0" coordsize="1206,1" stroked="t" o:allowincell="f" style="position:absolute;left:8430;top:-2690;width:1205;height:1;mso-wrap-style:none;v-text-anchor:middle;mso-position-horizontal:center" path="m0,0l1206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2181" style="position:absolute;left:8430;top:-1490;width:1206;height:2">
                  <v:shape id="shape_0" coordsize="1206,1" stroked="t" o:allowincell="f" style="position:absolute;left:8430;top:-1490;width:1205;height:1;mso-wrap-style:none;v-text-anchor:middle;mso-position-horizontal:center" path="m0,0l1206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2183" style="position:absolute;left:8430;top:-290;width:1206;height:2">
                  <v:shape id="shape_0" coordsize="1206,1" stroked="t" o:allowincell="f" style="position:absolute;left:8430;top:-290;width:1205;height:1;mso-wrap-style:none;v-text-anchor:middle;mso-position-horizontal:center" path="m0,0l1206,0e">
                    <v:fill o:detectmouseclick="t" on="false"/>
                    <v:stroke color="black" weight="12600" dashstyle="dash" joinstyle="round" endcap="flat"/>
                    <w10:wrap type="square"/>
                  </v:shape>
                </v:group>
                <v:group id="shape_0" alt="组合 297" style="position:absolute;left:0;top:-3277;width:9636;height:3645">
                  <v:shape id="shape_0" coordsize="1206,200" fillcolor="#48508b" stroked="f" o:allowincell="f" style="position:absolute;left:8430;top:-1910;width:1205;height:199;mso-wrap-style:none;v-text-anchor:middle;mso-position-horizontal:center" path="m1206,200l121,200l0,100l121,0l1206,0l1206,200xe">
                    <v:fill o:detectmouseclick="t" type="solid" color2="#b7af74"/>
                    <v:stroke color="#3465a4" joinstyle="round" endcap="flat"/>
                    <w10:wrap type="square"/>
                  </v:shape>
                  <v:shapetype id="_x0000_t202" coordsize="21600,21600" o:spt="202" path="m,l,21600l21600,21600l21600,xe">
                    <v:stroke joinstyle="miter"/>
                    <v:path gradientshapeok="t" o:connecttype="rect"/>
                  </v:shapetype>
                  <v:shape id="shape_0" stroked="f" o:allowincell="f" style="position:absolute;left:4681;top:-202;width:266;height:159;mso-wrap-style:square;v-text-anchor:top;mso-position-horizontal:cente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lineRule="exact" w:line="160" w:before="0" w:after="0"/>
                            <w:ind w:start="0" w:end="0" w:hanging="0"/>
                            <w:jc w:val="start"/>
                            <w:rPr/>
                          </w:pPr>
                          <w:r>
                            <w:rPr>
                              <w:rFonts w:ascii="Arial" w:hAnsi="Arial" w:eastAsia="宋体" w:cs="Arial" w:hint="eastAsia"/>
                              <w:color w:val="FFFFFF"/>
                              <w:kern w:val="2"/>
                              <w:sz w:val="16"/>
                              <w:szCs w:val="16"/>
                              <w:lang w:eastAsia="zh-CN" w:bidi="ar-SA"/>
                            </w:rPr>
                            <w:t>117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  <v:shape id="shape_0" stroked="f" o:allowincell="f" style="position:absolute;left:6087;top:-1562;width:266;height:159;mso-wrap-style:square;v-text-anchor:top;mso-position-horizontal:cente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lineRule="exact" w:line="160" w:before="0" w:after="0"/>
                            <w:ind w:start="0" w:end="0" w:hanging="0"/>
                            <w:jc w:val="start"/>
                            <w:rPr/>
                          </w:pPr>
                          <w:r>
                            <w:rPr>
                              <w:rFonts w:ascii="Arial" w:hAnsi="Arial" w:eastAsia="宋体" w:cs="Arial" w:hint="eastAsia"/>
                              <w:color w:val="FFFFFF"/>
                              <w:kern w:val="2"/>
                              <w:sz w:val="16"/>
                              <w:szCs w:val="16"/>
                              <w:lang w:eastAsia="zh-CN" w:bidi="ar-SA"/>
                            </w:rPr>
                            <w:t>135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  <v:shape id="shape_0" stroked="f" o:allowincell="f" style="position:absolute;left:8899;top:-1882;width:266;height:159;mso-wrap-style:square;v-text-anchor:top;mso-position-horizontal:cente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lineRule="exact" w:line="160" w:before="0" w:after="0"/>
                            <w:ind w:start="0" w:end="0" w:hanging="0"/>
                            <w:jc w:val="start"/>
                            <w:rPr/>
                          </w:pPr>
                          <w:r>
                            <w:rPr>
                              <w:rFonts w:ascii="Arial" w:hAnsi="Arial" w:eastAsia="宋体" w:cs="Arial" w:hint="eastAsia"/>
                              <w:color w:val="FFFFFF"/>
                              <w:kern w:val="2"/>
                              <w:sz w:val="16"/>
                              <w:szCs w:val="16"/>
                              <w:lang w:eastAsia="zh-CN" w:bidi="ar-SA"/>
                            </w:rPr>
                            <w:t>130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  <v:shape id="shape_0" stroked="f" o:allowincell="f" style="position:absolute;left:2807;top:-1490;width:1205;height:1199;mso-wrap-style:square;v-text-anchor:top;mso-position-horizontal:cente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lineRule="auto" w:line="240" w:before="0" w:after="0"/>
                            <w:rPr/>
                          </w:pPr>
                          <w:r>
                            <w:rPr>
                              <w:rFonts w:cs="Arial Unicode MS" w:eastAsia="华文宋体" w:ascii="Liberation Serif" w:hAnsi="Liberation Serif"/>
                              <w:kern w:val="2"/>
                              <w:sz w:val="24"/>
                              <w:szCs w:val="24"/>
                              <w:lang w:bidi="hi-IN" w:eastAsia="zh-CN"/>
                            </w:rPr>
                          </w:r>
                        </w:p>
                        <w:p>
                          <w:pPr>
                            <w:overflowPunct w:val="false"/>
                            <w:bidi w:val="0"/>
                            <w:spacing w:lineRule="auto" w:line="240" w:before="0" w:after="0"/>
                            <w:rPr/>
                          </w:pPr>
                          <w:r>
                            <w:rPr>
                              <w:rFonts w:cs="Arial Unicode MS" w:eastAsia="华文宋体" w:ascii="Liberation Serif" w:hAnsi="Liberation Serif"/>
                              <w:kern w:val="2"/>
                              <w:sz w:val="24"/>
                              <w:szCs w:val="24"/>
                              <w:lang w:bidi="hi-IN" w:eastAsia="zh-CN"/>
                            </w:rPr>
                          </w:r>
                        </w:p>
                        <w:p>
                          <w:pPr>
                            <w:overflowPunct w:val="false"/>
                            <w:bidi w:val="0"/>
                            <w:spacing w:lineRule="auto" w:line="240" w:before="11" w:after="0"/>
                            <w:rPr/>
                          </w:pPr>
                          <w:r>
                            <w:rPr>
                              <w:rFonts w:cs="Arial Unicode MS" w:eastAsia="华文宋体" w:ascii="Liberation Serif" w:hAnsi="Liberation Serif"/>
                              <w:kern w:val="2"/>
                              <w:sz w:val="24"/>
                              <w:szCs w:val="24"/>
                              <w:lang w:bidi="hi-IN" w:eastAsia="zh-CN"/>
                            </w:rPr>
                          </w:r>
                        </w:p>
                        <w:p>
                          <w:pPr>
                            <w:overflowPunct w:val="false"/>
                            <w:bidi w:val="0"/>
                            <w:spacing w:lineRule="auto" w:line="240" w:before="0" w:after="0"/>
                            <w:ind w:start="296" w:end="0" w:hanging="0"/>
                            <w:jc w:val="start"/>
                            <w:rPr/>
                          </w:pPr>
                          <w:r>
                            <w:rPr>
                              <w:rFonts w:ascii="Arial" w:hAnsi="Arial" w:eastAsia="Calibri" w:cs="Times New Roman"/>
                              <w:color w:val="FFFFFF"/>
                              <w:w w:val="100"/>
                              <w:kern w:val="2"/>
                              <w:sz w:val="16"/>
                              <w:szCs w:val="22"/>
                              <w:lang w:eastAsia="en-US" w:bidi="ar-SA"/>
                            </w:rPr>
                            <w:t>Level</w:t>
                          </w:r>
                          <w:r>
                            <w:rPr>
                              <w:rFonts w:ascii="Arial" w:hAnsi="Arial" w:eastAsia="Calibri" w:cs="Times New Roman"/>
                              <w:color w:val="FFFFFF"/>
                              <w:spacing w:val="-9"/>
                              <w:kern w:val="2"/>
                              <w:sz w:val="16"/>
                              <w:szCs w:val="22"/>
                              <w:lang w:eastAsia="en-US" w:bidi="ar-SA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Calibri" w:cs="Times New Roman"/>
                              <w:color w:val="FFFFFF"/>
                              <w:w w:val="100"/>
                              <w:kern w:val="2"/>
                              <w:sz w:val="16"/>
                              <w:szCs w:val="22"/>
                              <w:lang w:eastAsia="en-US" w:bidi="ar-SA"/>
                            </w:rPr>
                            <w:t>A1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  <v:shape id="shape_0" stroked="f" o:allowincell="f" style="position:absolute;left:0;top:-3277;width:342;height:279;mso-wrap-style:square;v-text-anchor:top;mso-position-horizontal:cente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lineRule="exact" w:line="280" w:before="0" w:after="0"/>
                            <w:ind w:start="0" w:end="0" w:hanging="0"/>
                            <w:jc w:val="start"/>
                            <w:rPr/>
                          </w:pPr>
                          <w:r>
                            <w:rPr>
                              <w:rFonts w:ascii="Arial" w:hAnsi="Arial" w:eastAsia="Calibri" w:cs="Times New Roman"/>
                              <w:color w:val="auto"/>
                              <w:w w:val="100"/>
                              <w:kern w:val="2"/>
                              <w:sz w:val="28"/>
                              <w:szCs w:val="22"/>
                              <w:lang w:eastAsia="en-US" w:bidi="ar-SA"/>
                            </w:rPr>
                            <w:t>B1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  <v:shape id="shape_0" stroked="f" o:allowincell="f" style="position:absolute;left:3116;top:-3052;width:587;height:159;mso-wrap-style:square;v-text-anchor:top;mso-position-horizontal:cente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lineRule="exact" w:line="160" w:before="0" w:after="0"/>
                            <w:ind w:start="0" w:end="0" w:hanging="0"/>
                            <w:jc w:val="start"/>
                            <w:rPr/>
                          </w:pPr>
                          <w:r>
                            <w:rPr>
                              <w:rFonts w:ascii="Arial" w:hAnsi="Arial" w:eastAsia="Calibri" w:cs="Times New Roman"/>
                              <w:color w:val="FFFFFF"/>
                              <w:w w:val="100"/>
                              <w:kern w:val="2"/>
                              <w:sz w:val="16"/>
                              <w:szCs w:val="22"/>
                              <w:lang w:eastAsia="en-US" w:bidi="ar-SA"/>
                            </w:rPr>
                            <w:t>Grade</w:t>
                          </w:r>
                          <w:r>
                            <w:rPr>
                              <w:rFonts w:ascii="Arial" w:hAnsi="Arial" w:eastAsia="Calibri" w:cs="Times New Roman"/>
                              <w:color w:val="FFFFFF"/>
                              <w:spacing w:val="-9"/>
                              <w:w w:val="100"/>
                              <w:kern w:val="2"/>
                              <w:sz w:val="16"/>
                              <w:szCs w:val="22"/>
                              <w:lang w:eastAsia="en-US" w:bidi="ar-SA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Calibri" w:cs="Times New Roman"/>
                              <w:color w:val="FFFFFF"/>
                              <w:w w:val="99"/>
                              <w:kern w:val="2"/>
                              <w:sz w:val="16"/>
                              <w:szCs w:val="22"/>
                              <w:lang w:eastAsia="en-US" w:bidi="ar-SA"/>
                            </w:rPr>
                            <w:t>A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  <v:shape id="shape_0" stroked="f" o:allowincell="f" style="position:absolute;left:7483;top:208;width:266;height:159;mso-wrap-style:square;v-text-anchor:top;mso-position-horizontal:cente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lineRule="exact" w:line="160" w:before="0" w:after="0"/>
                            <w:ind w:start="0" w:end="0" w:hanging="0"/>
                            <w:jc w:val="start"/>
                            <w:rPr/>
                          </w:pPr>
                          <w:r>
                            <w:rPr>
                              <w:rFonts w:ascii="Arial" w:hAnsi="Arial" w:eastAsia="宋体" w:cs="Arial" w:hint="eastAsia"/>
                              <w:color w:val="FFFFFF"/>
                              <w:kern w:val="2"/>
                              <w:sz w:val="16"/>
                              <w:szCs w:val="16"/>
                              <w:lang w:eastAsia="zh-CN" w:bidi="ar-SA"/>
                            </w:rPr>
                            <w:t>137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  <v:shape id="shape_0" stroked="f" o:allowincell="f" style="position:absolute;left:3112;top:-2542;width:595;height:159;mso-wrap-style:square;v-text-anchor:top;mso-position-horizontal:cente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lineRule="exact" w:line="160" w:before="0" w:after="0"/>
                            <w:ind w:start="0" w:end="0" w:hanging="0"/>
                            <w:jc w:val="start"/>
                            <w:rPr/>
                          </w:pPr>
                          <w:r>
                            <w:rPr>
                              <w:rFonts w:ascii="Arial" w:hAnsi="Arial" w:eastAsia="Calibri" w:cs="Times New Roman"/>
                              <w:color w:val="FFFFFF"/>
                              <w:w w:val="100"/>
                              <w:kern w:val="2"/>
                              <w:sz w:val="16"/>
                              <w:szCs w:val="22"/>
                              <w:lang w:eastAsia="en-US" w:bidi="ar-SA"/>
                            </w:rPr>
                            <w:t>Grade</w:t>
                          </w:r>
                          <w:r>
                            <w:rPr>
                              <w:rFonts w:ascii="Arial" w:hAnsi="Arial" w:eastAsia="Calibri" w:cs="Times New Roman"/>
                              <w:color w:val="FFFFFF"/>
                              <w:spacing w:val="-1"/>
                              <w:w w:val="100"/>
                              <w:kern w:val="2"/>
                              <w:sz w:val="16"/>
                              <w:szCs w:val="22"/>
                              <w:lang w:eastAsia="en-US" w:bidi="ar-SA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Calibri" w:cs="Times New Roman"/>
                              <w:color w:val="FFFFFF"/>
                              <w:w w:val="99"/>
                              <w:kern w:val="2"/>
                              <w:sz w:val="16"/>
                              <w:szCs w:val="22"/>
                              <w:lang w:eastAsia="en-US" w:bidi="ar-SA"/>
                            </w:rPr>
                            <w:t>B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  <v:shape id="shape_0" stroked="f" o:allowincell="f" style="position:absolute;left:0;top:-2227;width:342;height:279;mso-wrap-style:square;v-text-anchor:top;mso-position-horizontal:cente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lineRule="exact" w:line="280" w:before="0" w:after="0"/>
                            <w:ind w:start="0" w:end="0" w:hanging="0"/>
                            <w:jc w:val="start"/>
                            <w:rPr/>
                          </w:pPr>
                          <w:r>
                            <w:rPr>
                              <w:rFonts w:ascii="Arial" w:hAnsi="Arial" w:eastAsia="Calibri" w:cs="Times New Roman"/>
                              <w:color w:val="auto"/>
                              <w:w w:val="100"/>
                              <w:kern w:val="2"/>
                              <w:sz w:val="28"/>
                              <w:szCs w:val="22"/>
                              <w:lang w:eastAsia="en-US" w:bidi="ar-SA"/>
                            </w:rPr>
                            <w:t>A2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  <v:shape id="shape_0" stroked="f" o:allowincell="f" style="position:absolute;left:3106;top:-1942;width:604;height:159;mso-wrap-style:square;v-text-anchor:top;mso-position-horizontal:cente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lineRule="exact" w:line="160" w:before="0" w:after="0"/>
                            <w:ind w:start="0" w:end="0" w:hanging="0"/>
                            <w:jc w:val="start"/>
                            <w:rPr/>
                          </w:pPr>
                          <w:r>
                            <w:rPr>
                              <w:rFonts w:ascii="Arial" w:hAnsi="Arial" w:eastAsia="Calibri" w:cs="Times New Roman"/>
                              <w:color w:val="FFFFFF"/>
                              <w:w w:val="100"/>
                              <w:kern w:val="2"/>
                              <w:sz w:val="16"/>
                              <w:szCs w:val="22"/>
                              <w:lang w:eastAsia="en-US" w:bidi="ar-SA"/>
                            </w:rPr>
                            <w:t>Grade</w:t>
                          </w:r>
                          <w:r>
                            <w:rPr>
                              <w:rFonts w:ascii="Arial" w:hAnsi="Arial" w:eastAsia="Calibri" w:cs="Times New Roman"/>
                              <w:color w:val="FFFFFF"/>
                              <w:spacing w:val="-1"/>
                              <w:w w:val="100"/>
                              <w:kern w:val="2"/>
                              <w:sz w:val="16"/>
                              <w:szCs w:val="22"/>
                              <w:lang w:eastAsia="en-US" w:bidi="ar-SA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Calibri" w:cs="Times New Roman"/>
                              <w:color w:val="FFFFFF"/>
                              <w:w w:val="100"/>
                              <w:kern w:val="2"/>
                              <w:sz w:val="16"/>
                              <w:szCs w:val="22"/>
                              <w:lang w:eastAsia="en-US" w:bidi="ar-SA"/>
                            </w:rPr>
                            <w:t>C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  <v:shape id="shape_0" stroked="f" o:allowincell="f" style="position:absolute;left:0;top:-1027;width:342;height:279;mso-wrap-style:square;v-text-anchor:top;mso-position-horizontal:center" type="_x0000_t202">
                    <v:textbox>
                      <w:txbxContent>
                        <w:p>
                          <w:pPr>
                            <w:overflowPunct w:val="false"/>
                            <w:bidi w:val="0"/>
                            <w:spacing w:lineRule="exact" w:line="280" w:before="0" w:after="0"/>
                            <w:ind w:start="0" w:end="0" w:hanging="0"/>
                            <w:jc w:val="start"/>
                            <w:rPr/>
                          </w:pPr>
                          <w:r>
                            <w:rPr>
                              <w:rFonts w:ascii="Arial" w:hAnsi="Arial" w:eastAsia="Calibri" w:cs="Times New Roman"/>
                              <w:color w:val="auto"/>
                              <w:w w:val="100"/>
                              <w:kern w:val="2"/>
                              <w:sz w:val="28"/>
                              <w:szCs w:val="22"/>
                              <w:lang w:eastAsia="en-US" w:bidi="ar-SA"/>
                            </w:rPr>
                            <w:t>A1</w:t>
                          </w:r>
                        </w:p>
                      </w:txbxContent>
                    </v:textbox>
                    <v:fill o:detectmouseclick="t" on="false"/>
                    <v:stroke color="#3465a4" joinstyle="round" endcap="flat"/>
                    <w10:wrap type="square"/>
                  </v:shape>
                </v:group>
              </v:group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sectPr>
          <w:type w:val="continuous"/>
          <w:pgSz w:w="11906" w:h="16838"/>
          <w:pgMar w:left="480" w:right="440" w:gutter="0" w:header="0" w:top="480" w:footer="0" w:bottom="280"/>
          <w:formProt w:val="false"/>
          <w:textDirection w:val="lrTb"/>
          <w:docGrid w:type="default" w:linePitch="360" w:charSpace="0"/>
        </w:sectPr>
      </w:pPr>
    </w:p>
    <w:p>
      <w:pPr>
        <w:pStyle w:val="Normal"/>
        <w:tabs>
          <w:tab w:val="clear" w:pos="720"/>
          <w:tab w:val="right" w:pos="3797" w:leader="none"/>
        </w:tabs>
        <w:spacing w:before="565" w:after="0"/>
        <w:ind w:start="220" w:end="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Pass at Grade</w:t>
      </w:r>
      <w:r>
        <w:rPr>
          <w:rFonts w:eastAsia="Arial" w:cs="Arial" w:ascii="Arial" w:hAnsi="Arial"/>
          <w:b/>
          <w:bCs/>
          <w:spacing w:val="-1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sz w:val="20"/>
          <w:szCs w:val="20"/>
        </w:rPr>
        <w:t>A</w:t>
      </w:r>
      <w:r>
        <w:rPr>
          <w:rFonts w:eastAsia="Times New Roman" w:cs="Times New Roman" w:ascii="Times New Roman" w:hAnsi="Times New Roman"/>
          <w:sz w:val="20"/>
          <w:szCs w:val="20"/>
        </w:rPr>
        <w:tab/>
      </w:r>
      <w:r>
        <w:rPr>
          <w:rFonts w:eastAsia="Arial" w:cs="Arial" w:ascii="Arial" w:hAnsi="Arial"/>
          <w:sz w:val="20"/>
          <w:szCs w:val="20"/>
        </w:rPr>
        <w:t>140 —</w:t>
      </w:r>
      <w:r>
        <w:rPr>
          <w:rFonts w:eastAsia="Arial" w:cs="Arial" w:ascii="Arial" w:hAnsi="Arial"/>
          <w:spacing w:val="-2"/>
          <w:sz w:val="20"/>
          <w:szCs w:val="20"/>
        </w:rPr>
        <w:t xml:space="preserve"> </w:t>
      </w:r>
      <w:r>
        <w:rPr>
          <w:rFonts w:eastAsia="Arial" w:cs="Arial" w:ascii="Arial" w:hAnsi="Arial"/>
          <w:sz w:val="20"/>
          <w:szCs w:val="20"/>
        </w:rPr>
        <w:t>150</w:t>
      </w:r>
      <w:r>
        <mc:AlternateContent>
          <mc:Choice Requires="wps">
            <w:drawing>
              <wp:anchor distT="0" distB="0" distL="114935" distR="114935" simplePos="0" relativeHeight="9" behindDoc="0" locked="0" layoutInCell="0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132715</wp:posOffset>
                </wp:positionV>
                <wp:extent cx="3302635" cy="190500"/>
                <wp:effectExtent l="0" t="0" r="0" b="0"/>
                <wp:wrapNone/>
                <wp:docPr id="16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635" cy="190500"/>
                        </a:xfrm>
                        <a:prstGeom prst="rect"/>
                        <a:solidFill>
                          <a:srgbClr val="DDDDDD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2699" w:leader="none"/>
                              </w:tabs>
                              <w:spacing w:before="34" w:after="0"/>
                              <w:ind w:start="100" w:end="0"/>
                              <w:jc w:val="start"/>
                              <w:rPr/>
                            </w:pPr>
                            <w:r>
                              <w:rPr>
                                <w:rFonts w:ascii="Arial" w:hAnsi="Arial"/>
                                <w:w w:val="100"/>
                                <w:sz w:val="20"/>
                              </w:rPr>
                              <w:t>Results</w:t>
                            </w:r>
                            <w:r>
                              <w:rPr>
                                <w:rFonts w:ascii="Arial" w:hAnsi="Arial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w w:val="100"/>
                                <w:sz w:val="20"/>
                              </w:rPr>
                              <w:t>Score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DDDDDD" style="position:absolute;rotation:-0;width:260.05pt;height:15pt;mso-wrap-distance-left:9.05pt;mso-wrap-distance-right:9.05pt;mso-wrap-distance-top:0pt;mso-wrap-distance-bottom:0pt;margin-top:10.45pt;mso-position-vertical-relative:text;margin-left:30pt;mso-position-horizontal-relative:page"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tabs>
                          <w:tab w:val="clear" w:pos="720"/>
                          <w:tab w:val="left" w:pos="2699" w:leader="none"/>
                        </w:tabs>
                        <w:spacing w:before="34" w:after="0"/>
                        <w:ind w:start="100" w:end="0"/>
                        <w:jc w:val="start"/>
                        <w:rPr/>
                      </w:pPr>
                      <w:r>
                        <w:rPr>
                          <w:rFonts w:ascii="Arial" w:hAnsi="Arial"/>
                          <w:w w:val="100"/>
                          <w:sz w:val="20"/>
                        </w:rPr>
                        <w:t>Results</w:t>
                      </w:r>
                      <w:r>
                        <w:rPr>
                          <w:rFonts w:ascii="Arial" w:hAnsi="Arial"/>
                          <w:sz w:val="20"/>
                        </w:rPr>
                        <w:tab/>
                      </w:r>
                      <w:r>
                        <w:rPr>
                          <w:rFonts w:ascii="Arial" w:hAnsi="Arial"/>
                          <w:w w:val="100"/>
                          <w:sz w:val="20"/>
                        </w:rPr>
                        <w:t>Score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right" w:pos="3797" w:leader="none"/>
        </w:tabs>
        <w:spacing w:before="113" w:after="0"/>
        <w:ind w:start="220" w:end="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Pass at Grade</w:t>
      </w:r>
      <w:r>
        <w:rPr>
          <w:rFonts w:eastAsia="Arial" w:cs="Arial" w:ascii="Arial" w:hAnsi="Arial"/>
          <w:b/>
          <w:bCs/>
          <w:spacing w:val="-3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sz w:val="20"/>
          <w:szCs w:val="20"/>
        </w:rPr>
        <w:t>B</w:t>
      </w:r>
      <w:r>
        <w:rPr>
          <w:rFonts w:eastAsia="Times New Roman" w:cs="Times New Roman" w:ascii="Times New Roman" w:hAnsi="Times New Roman"/>
          <w:sz w:val="20"/>
          <w:szCs w:val="20"/>
        </w:rPr>
        <w:tab/>
      </w:r>
      <w:r>
        <w:rPr>
          <w:rFonts w:eastAsia="Arial" w:cs="Arial" w:ascii="Arial" w:hAnsi="Arial"/>
          <w:sz w:val="20"/>
          <w:szCs w:val="20"/>
        </w:rPr>
        <w:t>133 —</w:t>
      </w:r>
      <w:r>
        <w:rPr>
          <w:rFonts w:eastAsia="Arial" w:cs="Arial" w:ascii="Arial" w:hAnsi="Arial"/>
          <w:spacing w:val="-2"/>
          <w:sz w:val="20"/>
          <w:szCs w:val="20"/>
        </w:rPr>
        <w:t xml:space="preserve"> </w:t>
      </w:r>
      <w:r>
        <w:rPr>
          <w:rFonts w:eastAsia="Arial" w:cs="Arial" w:ascii="Arial" w:hAnsi="Arial"/>
          <w:sz w:val="20"/>
          <w:szCs w:val="20"/>
        </w:rPr>
        <w:t>139</w:t>
      </w:r>
    </w:p>
    <w:p>
      <w:pPr>
        <w:pStyle w:val="Normal"/>
        <w:tabs>
          <w:tab w:val="clear" w:pos="720"/>
          <w:tab w:val="right" w:pos="3797" w:leader="none"/>
        </w:tabs>
        <w:spacing w:before="113" w:after="0"/>
        <w:ind w:start="220" w:end="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Pass at Grade</w:t>
      </w:r>
      <w:r>
        <w:rPr>
          <w:rFonts w:eastAsia="Arial" w:cs="Arial" w:ascii="Arial" w:hAnsi="Arial"/>
          <w:b/>
          <w:bCs/>
          <w:spacing w:val="-3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sz w:val="20"/>
          <w:szCs w:val="20"/>
        </w:rPr>
        <w:t>C</w:t>
      </w:r>
      <w:r>
        <w:rPr>
          <w:rFonts w:eastAsia="Times New Roman" w:cs="Times New Roman" w:ascii="Times New Roman" w:hAnsi="Times New Roman"/>
          <w:sz w:val="20"/>
          <w:szCs w:val="20"/>
        </w:rPr>
        <w:tab/>
      </w:r>
      <w:r>
        <w:rPr>
          <w:rFonts w:eastAsia="Arial" w:cs="Arial" w:ascii="Arial" w:hAnsi="Arial"/>
          <w:sz w:val="20"/>
          <w:szCs w:val="20"/>
        </w:rPr>
        <w:t>120 —</w:t>
      </w:r>
      <w:r>
        <w:rPr>
          <w:rFonts w:eastAsia="Arial" w:cs="Arial" w:ascii="Arial" w:hAnsi="Arial"/>
          <w:spacing w:val="-2"/>
          <w:sz w:val="20"/>
          <w:szCs w:val="20"/>
        </w:rPr>
        <w:t xml:space="preserve"> </w:t>
      </w:r>
      <w:r>
        <w:rPr>
          <w:rFonts w:eastAsia="Arial" w:cs="Arial" w:ascii="Arial" w:hAnsi="Arial"/>
          <w:sz w:val="20"/>
          <w:szCs w:val="20"/>
        </w:rPr>
        <w:t>132</w:t>
      </w:r>
    </w:p>
    <w:p>
      <w:pPr>
        <w:pStyle w:val="Normal"/>
        <w:tabs>
          <w:tab w:val="clear" w:pos="720"/>
          <w:tab w:val="right" w:pos="3782" w:leader="none"/>
        </w:tabs>
        <w:spacing w:before="113" w:after="0"/>
        <w:ind w:start="220" w:end="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Level</w:t>
      </w:r>
      <w:r>
        <w:rPr>
          <w:rFonts w:eastAsia="Arial" w:cs="Arial" w:ascii="Arial" w:hAnsi="Arial"/>
          <w:b/>
          <w:bCs/>
          <w:spacing w:val="-8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bCs/>
          <w:sz w:val="20"/>
          <w:szCs w:val="20"/>
        </w:rPr>
        <w:t>A1</w:t>
      </w:r>
      <w:r>
        <w:rPr>
          <w:rFonts w:eastAsia="Times New Roman" w:cs="Times New Roman" w:ascii="Times New Roman" w:hAnsi="Times New Roman"/>
          <w:sz w:val="20"/>
          <w:szCs w:val="20"/>
        </w:rPr>
        <w:tab/>
      </w:r>
      <w:r>
        <w:rPr>
          <w:rFonts w:eastAsia="Arial" w:cs="Arial" w:ascii="Arial" w:hAnsi="Arial"/>
          <w:sz w:val="20"/>
          <w:szCs w:val="20"/>
        </w:rPr>
        <w:t>100 —</w:t>
      </w:r>
      <w:r>
        <w:rPr>
          <w:rFonts w:eastAsia="Arial" w:cs="Arial" w:ascii="Arial" w:hAnsi="Arial"/>
          <w:spacing w:val="-2"/>
          <w:sz w:val="20"/>
          <w:szCs w:val="20"/>
        </w:rPr>
        <w:t xml:space="preserve"> </w:t>
      </w:r>
      <w:r>
        <w:rPr>
          <w:rFonts w:eastAsia="Arial" w:cs="Arial" w:ascii="Arial" w:hAnsi="Arial"/>
          <w:spacing w:val="-5"/>
          <w:sz w:val="20"/>
          <w:szCs w:val="20"/>
        </w:rPr>
        <w:t>119</w:t>
      </w:r>
    </w:p>
    <w:p>
      <w:pPr>
        <w:pStyle w:val="BodyText"/>
        <w:spacing w:lineRule="auto" w:line="283" w:before="142" w:after="0"/>
        <w:ind w:end="0"/>
        <w:jc w:val="start"/>
        <w:rPr/>
      </w:pPr>
      <w:r>
        <w:rPr/>
        <w:t>Candidates who take Key and score between 82 and 99 on the</w:t>
      </w:r>
      <w:r>
        <w:rPr>
          <w:spacing w:val="19"/>
        </w:rPr>
        <w:t xml:space="preserve"> </w:t>
      </w:r>
      <w:r>
        <w:rPr/>
        <w:t>Cam</w:t>
        <w:softHyphen/>
      </w:r>
      <w:r>
        <w:rPr>
          <w:w w:val="100"/>
        </w:rPr>
        <w:t xml:space="preserve"> </w:t>
      </w:r>
      <w:r>
        <w:rPr/>
        <w:t>bridge English Scale do not receive a result, CEFR level or</w:t>
      </w:r>
      <w:r>
        <w:rPr>
          <w:spacing w:val="-11"/>
        </w:rPr>
        <w:t xml:space="preserve"> </w:t>
      </w:r>
      <w:r>
        <w:rPr/>
        <w:t>certificate.</w:t>
      </w:r>
    </w:p>
    <w:p>
      <w:pPr>
        <w:pStyle w:val="BodyText"/>
        <w:spacing w:lineRule="auto" w:line="283" w:before="90" w:after="0"/>
        <w:ind w:end="0"/>
        <w:jc w:val="start"/>
        <w:rPr/>
      </w:pPr>
      <w:r>
        <w:rPr/>
        <w:t>Cambridge English Scale scores below 82 are not reported for this</w:t>
      </w:r>
      <w:r>
        <w:rPr>
          <w:spacing w:val="22"/>
        </w:rPr>
        <w:t xml:space="preserve"> </w:t>
      </w:r>
      <w:r>
        <w:rPr/>
        <w:t>ex</w:t>
        <w:softHyphen/>
      </w:r>
      <w:r>
        <w:rPr>
          <w:w w:val="100"/>
        </w:rPr>
        <w:t xml:space="preserve"> </w:t>
      </w:r>
      <w:r>
        <w:rPr/>
        <w:t>amination.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13"/>
          <w:szCs w:val="13"/>
        </w:rPr>
      </w:pPr>
      <w:r>
        <w:rPr>
          <w:rFonts w:eastAsia="Arial" w:cs="Arial" w:ascii="Arial" w:hAnsi="Arial"/>
          <w:sz w:val="13"/>
          <w:szCs w:val="13"/>
        </w:rPr>
      </w:r>
    </w:p>
    <w:p>
      <w:pPr>
        <w:pStyle w:val="Normal"/>
        <w:tabs>
          <w:tab w:val="clear" w:pos="720"/>
          <w:tab w:val="left" w:pos="5367" w:leader="none"/>
        </w:tabs>
        <w:spacing w:before="0" w:after="0"/>
        <w:ind w:start="120" w:end="0"/>
        <w:jc w:val="star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hd w:fill="DDDDDD" w:val="clear"/>
        </w:rPr>
        <w:t xml:space="preserve"> </w:t>
      </w:r>
      <w:r>
        <w:rPr>
          <w:rFonts w:ascii="Times New Roman" w:hAnsi="Times New Roman"/>
          <w:spacing w:val="-20"/>
          <w:sz w:val="20"/>
          <w:shd w:fill="DDDDDD" w:val="clear"/>
        </w:rPr>
        <w:t xml:space="preserve"> </w:t>
      </w:r>
      <w:r>
        <w:rPr>
          <w:rFonts w:ascii="Arial" w:hAnsi="Arial"/>
          <w:sz w:val="20"/>
          <w:shd w:fill="DDDDDD" w:val="clear"/>
        </w:rPr>
        <w:t>Other</w:t>
      </w:r>
      <w:r>
        <w:rPr>
          <w:rFonts w:ascii="Times New Roman" w:hAnsi="Times New Roman"/>
          <w:sz w:val="20"/>
          <w:shd w:fill="DDDDDD" w:val="clear"/>
        </w:rPr>
        <w:t xml:space="preserve"> </w:t>
        <w:tab/>
      </w:r>
    </w:p>
    <w:p>
      <w:pPr>
        <w:pStyle w:val="Normal"/>
        <w:spacing w:lineRule="auto" w:line="240" w:before="11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BodyText"/>
        <w:spacing w:lineRule="auto" w:line="240"/>
        <w:ind w:end="0"/>
        <w:jc w:val="start"/>
        <w:rPr/>
      </w:pPr>
      <w:r>
        <w:rPr>
          <w:rFonts w:cs="Arial"/>
          <w:b/>
        </w:rPr>
        <w:t xml:space="preserve">X </w:t>
      </w:r>
      <w:r>
        <w:rPr/>
        <w:softHyphen/>
        <w:t xml:space="preserve"> the candidate was absent from part of the</w:t>
      </w:r>
      <w:r>
        <w:rPr>
          <w:spacing w:val="-10"/>
        </w:rPr>
        <w:t xml:space="preserve"> </w:t>
      </w:r>
      <w:r>
        <w:rPr/>
        <w:t>examination</w:t>
      </w:r>
    </w:p>
    <w:p>
      <w:pPr>
        <w:pStyle w:val="BodyText"/>
        <w:spacing w:lineRule="auto" w:line="283" w:before="34" w:after="0"/>
        <w:ind w:end="192"/>
        <w:jc w:val="start"/>
        <w:rPr/>
      </w:pPr>
      <w:r>
        <w:rPr>
          <w:rFonts w:cs="Arial"/>
          <w:b/>
        </w:rPr>
        <w:t xml:space="preserve">Z </w:t>
      </w:r>
      <w:r>
        <w:rPr/>
        <w:softHyphen/>
        <w:t xml:space="preserve"> the candidate was absent from all parts of the</w:t>
      </w:r>
      <w:r>
        <w:rPr>
          <w:spacing w:val="-11"/>
        </w:rPr>
        <w:t xml:space="preserve"> </w:t>
      </w:r>
      <w:r>
        <w:rPr/>
        <w:t>examination</w:t>
      </w:r>
      <w:r>
        <w:rPr>
          <w:w w:val="100"/>
        </w:rPr>
        <w:t xml:space="preserve"> </w:t>
      </w:r>
      <w:r>
        <w:rPr>
          <w:rFonts w:cs="Arial"/>
          <w:b/>
        </w:rPr>
        <w:t xml:space="preserve">Pending </w:t>
      </w:r>
      <w:r>
        <w:rPr/>
        <w:softHyphen/>
        <w:t xml:space="preserve"> a result cannot be issued at present, but will follow in</w:t>
      </w:r>
      <w:r>
        <w:rPr>
          <w:spacing w:val="7"/>
        </w:rPr>
        <w:t xml:space="preserve"> </w:t>
      </w:r>
      <w:r>
        <w:rPr/>
        <w:t>due</w:t>
      </w:r>
      <w:r>
        <w:rPr>
          <w:w w:val="100"/>
        </w:rPr>
        <w:t xml:space="preserve"> </w:t>
      </w:r>
      <w:r>
        <w:rPr/>
        <w:t>course</w:t>
      </w:r>
    </w:p>
    <w:p>
      <w:pPr>
        <w:pStyle w:val="BodyText"/>
        <w:spacing w:lineRule="auto" w:line="283"/>
        <w:ind w:end="0"/>
        <w:jc w:val="start"/>
        <w:rPr/>
      </w:pPr>
      <w:r>
        <w:rPr>
          <w:rFonts w:cs="Arial"/>
          <w:b/>
        </w:rPr>
        <w:t xml:space="preserve">Withheld </w:t>
      </w:r>
      <w:r>
        <w:rPr/>
        <w:softHyphen/>
        <w:t xml:space="preserve"> the candidate should contact their centre for</w:t>
      </w:r>
      <w:r>
        <w:rPr>
          <w:spacing w:val="-11"/>
        </w:rPr>
        <w:t xml:space="preserve"> </w:t>
      </w:r>
      <w:r>
        <w:rPr/>
        <w:t>information</w:t>
      </w:r>
      <w:r>
        <w:rPr>
          <w:w w:val="100"/>
        </w:rPr>
        <w:t xml:space="preserve"> </w:t>
      </w:r>
      <w:r>
        <w:rPr>
          <w:rFonts w:cs="Arial"/>
          <w:b/>
        </w:rPr>
        <w:t xml:space="preserve">Exempt </w:t>
      </w:r>
      <w:r>
        <w:rPr/>
        <w:softHyphen/>
        <w:t xml:space="preserve"> the candidate was not required to sit this part of the</w:t>
      </w:r>
      <w:r>
        <w:rPr>
          <w:spacing w:val="26"/>
        </w:rPr>
        <w:t xml:space="preserve"> </w:t>
      </w:r>
      <w:r>
        <w:rPr/>
        <w:t>exami</w:t>
        <w:softHyphen/>
      </w:r>
      <w:r>
        <w:rPr>
          <w:w w:val="100"/>
        </w:rPr>
        <w:t xml:space="preserve"> </w:t>
      </w:r>
      <w:r>
        <w:rPr/>
        <w:t>nation</w:t>
      </w:r>
    </w:p>
    <w:p>
      <w:pPr>
        <w:pStyle w:val="Normal"/>
        <w:spacing w:lineRule="auto" w:line="240" w:before="4" w:after="0"/>
        <w:rPr>
          <w:rFonts w:ascii="Arial" w:hAnsi="Arial" w:eastAsia="Arial" w:cs="Arial"/>
          <w:sz w:val="21"/>
          <w:szCs w:val="21"/>
        </w:rPr>
      </w:pPr>
      <w:r>
        <w:br w:type="column"/>
      </w:r>
      <w:r>
        <w:rPr>
          <w:rFonts w:eastAsia="Arial" w:cs="Arial" w:ascii="Arial" w:hAnsi="Arial"/>
          <w:sz w:val="21"/>
          <w:szCs w:val="21"/>
        </w:rPr>
      </w:r>
    </w:p>
    <w:p>
      <w:pPr>
        <w:pStyle w:val="Normal"/>
        <w:tabs>
          <w:tab w:val="clear" w:pos="720"/>
          <w:tab w:val="left" w:pos="2265" w:leader="none"/>
          <w:tab w:val="left" w:pos="5367" w:leader="none"/>
        </w:tabs>
        <w:spacing w:before="0" w:after="0"/>
        <w:ind w:start="120" w:end="0"/>
        <w:jc w:val="star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hd w:fill="DDDDDD" w:val="clear"/>
        </w:rPr>
        <w:t xml:space="preserve"> </w:t>
      </w:r>
      <w:r>
        <w:rPr>
          <w:rFonts w:ascii="Times New Roman" w:hAnsi="Times New Roman"/>
          <w:sz w:val="20"/>
          <w:shd w:fill="DDDDDD" w:val="clear"/>
        </w:rPr>
        <w:tab/>
      </w:r>
      <w:r>
        <w:rPr>
          <w:rFonts w:ascii="Arial" w:hAnsi="Arial"/>
          <w:sz w:val="20"/>
          <w:shd w:fill="DDDDDD" w:val="clear"/>
        </w:rPr>
        <w:t>Statement</w:t>
      </w:r>
      <w:r>
        <w:rPr>
          <w:rFonts w:ascii="Times New Roman" w:hAnsi="Times New Roman"/>
          <w:sz w:val="20"/>
          <w:shd w:fill="DDDDDD" w:val="clear"/>
        </w:rPr>
        <w:t xml:space="preserve"> </w:t>
        <w:tab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34" w:leader="none"/>
        </w:tabs>
        <w:spacing w:lineRule="auto" w:line="283" w:before="103" w:after="0"/>
        <w:ind w:hanging="213" w:start="333" w:end="159"/>
        <w:jc w:val="both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  <w:t>This analysis and scoring by the system are a strong indication of</w:t>
      </w:r>
      <w:r>
        <w:rPr>
          <w:rFonts w:eastAsia="Arial" w:cs="Arial" w:ascii="Arial" w:hAnsi="Arial"/>
          <w:spacing w:val="7"/>
          <w:sz w:val="16"/>
          <w:szCs w:val="16"/>
        </w:rPr>
        <w:t xml:space="preserve"> </w:t>
      </w:r>
      <w:r>
        <w:rPr>
          <w:rFonts w:eastAsia="Arial" w:cs="Arial" w:ascii="Arial" w:hAnsi="Arial"/>
          <w:sz w:val="16"/>
          <w:szCs w:val="16"/>
        </w:rPr>
        <w:t>the test participant’s knowledge and ability in Cambridge</w:t>
      </w:r>
      <w:r>
        <w:rPr>
          <w:rFonts w:eastAsia="Arial" w:cs="Arial" w:ascii="Arial" w:hAnsi="Arial"/>
          <w:spacing w:val="6"/>
          <w:sz w:val="16"/>
          <w:szCs w:val="16"/>
        </w:rPr>
        <w:t xml:space="preserve"> </w:t>
      </w:r>
      <w:r>
        <w:rPr>
          <w:rFonts w:eastAsia="Arial" w:cs="Arial" w:ascii="Arial" w:hAnsi="Arial"/>
          <w:sz w:val="16"/>
          <w:szCs w:val="16"/>
        </w:rPr>
        <w:t>Key/Preliminary</w:t>
      </w:r>
      <w:r>
        <w:rPr>
          <w:rFonts w:eastAsia="Arial" w:cs="Arial" w:ascii="Arial" w:hAnsi="Arial"/>
          <w:w w:val="100"/>
          <w:sz w:val="16"/>
          <w:szCs w:val="16"/>
        </w:rPr>
        <w:t xml:space="preserve"> </w:t>
      </w:r>
      <w:r>
        <w:rPr>
          <w:rFonts w:eastAsia="Arial" w:cs="Arial" w:ascii="Arial" w:hAnsi="Arial"/>
          <w:sz w:val="16"/>
          <w:szCs w:val="16"/>
        </w:rPr>
        <w:t>tests, but do not represent the participant’s actual performance in</w:t>
      </w:r>
      <w:r>
        <w:rPr>
          <w:rFonts w:eastAsia="Arial" w:cs="Arial" w:ascii="Arial" w:hAnsi="Arial"/>
          <w:spacing w:val="18"/>
          <w:sz w:val="16"/>
          <w:szCs w:val="16"/>
        </w:rPr>
        <w:t xml:space="preserve"> </w:t>
      </w:r>
      <w:r>
        <w:rPr>
          <w:rFonts w:eastAsia="Arial" w:cs="Arial" w:ascii="Arial" w:hAnsi="Arial"/>
          <w:sz w:val="16"/>
          <w:szCs w:val="16"/>
        </w:rPr>
        <w:t>the real K/P</w:t>
      </w:r>
      <w:r>
        <w:rPr>
          <w:rFonts w:eastAsia="Arial" w:cs="Arial" w:ascii="Arial" w:hAnsi="Arial"/>
          <w:spacing w:val="-4"/>
          <w:sz w:val="16"/>
          <w:szCs w:val="16"/>
        </w:rPr>
        <w:t xml:space="preserve"> </w:t>
      </w:r>
      <w:r>
        <w:rPr>
          <w:rFonts w:eastAsia="Arial" w:cs="Arial" w:ascii="Arial" w:hAnsi="Arial"/>
          <w:sz w:val="16"/>
          <w:szCs w:val="16"/>
        </w:rPr>
        <w:t>tests.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34" w:leader="none"/>
        </w:tabs>
        <w:spacing w:lineRule="auto" w:line="283" w:before="0" w:after="0"/>
        <w:ind w:hanging="213" w:start="333" w:end="128"/>
        <w:jc w:val="both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  <w:t>Our system will keep highly confidential the test participant’s</w:t>
      </w:r>
      <w:r>
        <w:rPr>
          <w:rFonts w:eastAsia="Arial" w:cs="Arial" w:ascii="Arial" w:hAnsi="Arial"/>
          <w:spacing w:val="25"/>
          <w:sz w:val="16"/>
          <w:szCs w:val="16"/>
        </w:rPr>
        <w:t xml:space="preserve"> </w:t>
      </w:r>
      <w:r>
        <w:rPr>
          <w:rFonts w:eastAsia="Arial" w:cs="Arial" w:ascii="Arial" w:hAnsi="Arial"/>
          <w:sz w:val="16"/>
          <w:szCs w:val="16"/>
        </w:rPr>
        <w:t>personal</w:t>
      </w:r>
      <w:r>
        <w:rPr>
          <w:rFonts w:eastAsia="Arial" w:cs="Arial" w:ascii="Arial" w:hAnsi="Arial"/>
          <w:w w:val="100"/>
          <w:sz w:val="16"/>
          <w:szCs w:val="16"/>
        </w:rPr>
        <w:t xml:space="preserve"> </w:t>
      </w:r>
      <w:r>
        <w:rPr>
          <w:rFonts w:eastAsia="Arial" w:cs="Arial" w:ascii="Arial" w:hAnsi="Arial"/>
          <w:sz w:val="16"/>
          <w:szCs w:val="16"/>
        </w:rPr>
        <w:t>information and test results. The information and results will not be</w:t>
      </w:r>
      <w:r>
        <w:rPr>
          <w:rFonts w:eastAsia="Arial" w:cs="Arial" w:ascii="Arial" w:hAnsi="Arial"/>
          <w:spacing w:val="8"/>
          <w:sz w:val="16"/>
          <w:szCs w:val="16"/>
        </w:rPr>
        <w:t xml:space="preserve"> </w:t>
      </w:r>
      <w:r>
        <w:rPr>
          <w:rFonts w:eastAsia="Arial" w:cs="Arial" w:ascii="Arial" w:hAnsi="Arial"/>
          <w:sz w:val="16"/>
          <w:szCs w:val="16"/>
        </w:rPr>
        <w:t>dis</w:t>
        <w:softHyphen/>
      </w:r>
      <w:r>
        <w:rPr>
          <w:rFonts w:eastAsia="Arial" w:cs="Arial" w:ascii="Arial" w:hAnsi="Arial"/>
          <w:w w:val="100"/>
          <w:sz w:val="16"/>
          <w:szCs w:val="16"/>
        </w:rPr>
        <w:t xml:space="preserve"> </w:t>
      </w:r>
      <w:r>
        <w:rPr>
          <w:rFonts w:eastAsia="Arial" w:cs="Arial" w:ascii="Arial" w:hAnsi="Arial"/>
          <w:sz w:val="16"/>
          <w:szCs w:val="16"/>
        </w:rPr>
        <w:t>closed to any third party, except for written permission(s) from the</w:t>
      </w:r>
      <w:r>
        <w:rPr>
          <w:rFonts w:eastAsia="Arial" w:cs="Arial" w:ascii="Arial" w:hAnsi="Arial"/>
          <w:spacing w:val="44"/>
          <w:sz w:val="16"/>
          <w:szCs w:val="16"/>
        </w:rPr>
        <w:t xml:space="preserve"> </w:t>
      </w:r>
      <w:r>
        <w:rPr>
          <w:rFonts w:eastAsia="Arial" w:cs="Arial" w:ascii="Arial" w:hAnsi="Arial"/>
          <w:sz w:val="16"/>
          <w:szCs w:val="16"/>
        </w:rPr>
        <w:t>test</w:t>
      </w:r>
      <w:r>
        <w:rPr>
          <w:rFonts w:eastAsia="Arial" w:cs="Arial" w:ascii="Arial" w:hAnsi="Arial"/>
          <w:w w:val="99"/>
          <w:sz w:val="16"/>
          <w:szCs w:val="16"/>
        </w:rPr>
        <w:t xml:space="preserve"> </w:t>
      </w:r>
      <w:r>
        <w:rPr>
          <w:rFonts w:eastAsia="Arial" w:cs="Arial" w:ascii="Arial" w:hAnsi="Arial"/>
          <w:sz w:val="16"/>
          <w:szCs w:val="16"/>
        </w:rPr>
        <w:t>participant and/or his/her legal guardian(s), or official decree(s)</w:t>
      </w:r>
      <w:r>
        <w:rPr>
          <w:rFonts w:eastAsia="Arial" w:cs="Arial" w:ascii="Arial" w:hAnsi="Arial"/>
          <w:spacing w:val="44"/>
          <w:sz w:val="16"/>
          <w:szCs w:val="16"/>
        </w:rPr>
        <w:t xml:space="preserve"> </w:t>
      </w:r>
      <w:r>
        <w:rPr>
          <w:rFonts w:eastAsia="Arial" w:cs="Arial" w:ascii="Arial" w:hAnsi="Arial"/>
          <w:sz w:val="16"/>
          <w:szCs w:val="16"/>
        </w:rPr>
        <w:t>from government agencies/judicial</w:t>
      </w:r>
      <w:r>
        <w:rPr>
          <w:rFonts w:eastAsia="Arial" w:cs="Arial" w:ascii="Arial" w:hAnsi="Arial"/>
          <w:spacing w:val="-2"/>
          <w:sz w:val="16"/>
          <w:szCs w:val="16"/>
        </w:rPr>
        <w:t xml:space="preserve"> </w:t>
      </w:r>
      <w:r>
        <w:rPr>
          <w:rFonts w:eastAsia="Arial" w:cs="Arial" w:ascii="Arial" w:hAnsi="Arial"/>
          <w:sz w:val="16"/>
          <w:szCs w:val="16"/>
        </w:rPr>
        <w:t>authorities.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34" w:leader="none"/>
        </w:tabs>
        <w:spacing w:lineRule="auto" w:line="283" w:before="0" w:after="0"/>
        <w:ind w:hanging="213" w:start="333" w:end="122"/>
        <w:jc w:val="both"/>
        <w:rPr>
          <w:rFonts w:ascii="Arial" w:hAnsi="Arial" w:eastAsia="Arial" w:cs="Arial"/>
          <w:sz w:val="16"/>
          <w:szCs w:val="16"/>
        </w:rPr>
      </w:pPr>
      <w:r>
        <w:rPr>
          <w:rFonts w:cs="Arial" w:ascii="Arial" w:hAnsi="Arial"/>
          <w:sz w:val="16"/>
        </w:rPr>
        <w:t>The completeness and safety of the test report should be strictly</w:t>
      </w:r>
      <w:r>
        <w:rPr>
          <w:rFonts w:cs="Arial" w:ascii="Arial" w:hAnsi="Arial"/>
          <w:spacing w:val="9"/>
          <w:sz w:val="16"/>
        </w:rPr>
        <w:t xml:space="preserve"> </w:t>
      </w:r>
      <w:r>
        <w:rPr>
          <w:rFonts w:cs="Arial" w:ascii="Arial" w:hAnsi="Arial"/>
          <w:sz w:val="16"/>
        </w:rPr>
        <w:t>pro</w:t>
        <w:softHyphen/>
      </w:r>
      <w:r>
        <w:rPr>
          <w:rFonts w:cs="Arial" w:ascii="Arial" w:hAnsi="Arial"/>
          <w:w w:val="100"/>
          <w:sz w:val="16"/>
        </w:rPr>
        <w:t xml:space="preserve"> </w:t>
      </w:r>
      <w:r>
        <w:rPr>
          <w:rFonts w:cs="Arial" w:ascii="Arial" w:hAnsi="Arial"/>
          <w:sz w:val="16"/>
        </w:rPr>
        <w:t>tected. Any act of editing, including but not limited to adding,</w:t>
      </w:r>
      <w:r>
        <w:rPr>
          <w:rFonts w:cs="Arial" w:ascii="Arial" w:hAnsi="Arial"/>
          <w:spacing w:val="21"/>
          <w:sz w:val="16"/>
        </w:rPr>
        <w:t xml:space="preserve"> </w:t>
      </w:r>
      <w:r>
        <w:rPr>
          <w:rFonts w:cs="Arial" w:ascii="Arial" w:hAnsi="Arial"/>
          <w:sz w:val="16"/>
        </w:rPr>
        <w:t>deleting,</w:t>
      </w:r>
      <w:r>
        <w:rPr>
          <w:rFonts w:cs="Arial" w:ascii="Arial" w:hAnsi="Arial"/>
          <w:w w:val="100"/>
          <w:sz w:val="16"/>
        </w:rPr>
        <w:t xml:space="preserve"> </w:t>
      </w:r>
      <w:r>
        <w:rPr>
          <w:rFonts w:cs="Arial" w:ascii="Arial" w:hAnsi="Arial"/>
          <w:sz w:val="16"/>
        </w:rPr>
        <w:t>and modifying,is prohibited. For any losses, direct or indirect,</w:t>
      </w:r>
      <w:r>
        <w:rPr>
          <w:rFonts w:cs="Arial" w:ascii="Arial" w:hAnsi="Arial"/>
          <w:spacing w:val="-27"/>
          <w:sz w:val="16"/>
        </w:rPr>
        <w:t xml:space="preserve"> </w:t>
      </w:r>
      <w:r>
        <w:rPr>
          <w:rFonts w:cs="Arial" w:ascii="Arial" w:hAnsi="Arial"/>
          <w:sz w:val="16"/>
        </w:rPr>
        <w:t>monetary</w:t>
      </w:r>
      <w:r>
        <w:rPr>
          <w:rFonts w:cs="Arial" w:ascii="Arial" w:hAnsi="Arial"/>
          <w:w w:val="100"/>
          <w:sz w:val="16"/>
        </w:rPr>
        <w:t xml:space="preserve"> </w:t>
      </w:r>
      <w:r>
        <w:rPr>
          <w:rFonts w:cs="Arial" w:ascii="Arial" w:hAnsi="Arial"/>
          <w:sz w:val="16"/>
        </w:rPr>
        <w:t>or non</w:t>
        <w:softHyphen/>
        <w:t>monetary, caused by the misuse of the test report, we shall</w:t>
      </w:r>
      <w:r>
        <w:rPr>
          <w:rFonts w:cs="Arial" w:ascii="Arial" w:hAnsi="Arial"/>
          <w:spacing w:val="25"/>
          <w:sz w:val="16"/>
        </w:rPr>
        <w:t xml:space="preserve"> </w:t>
      </w:r>
      <w:r>
        <w:rPr>
          <w:rFonts w:cs="Arial" w:ascii="Arial" w:hAnsi="Arial"/>
          <w:sz w:val="16"/>
        </w:rPr>
        <w:t>not be</w:t>
      </w:r>
      <w:r>
        <w:rPr>
          <w:rFonts w:cs="Arial" w:ascii="Arial" w:hAnsi="Arial"/>
          <w:spacing w:val="-1"/>
          <w:sz w:val="16"/>
        </w:rPr>
        <w:t xml:space="preserve"> </w:t>
      </w:r>
      <w:r>
        <w:rPr>
          <w:rFonts w:cs="Arial" w:ascii="Arial" w:hAnsi="Arial"/>
          <w:sz w:val="16"/>
        </w:rPr>
        <w:t>liable.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34" w:leader="none"/>
        </w:tabs>
        <w:spacing w:lineRule="auto" w:line="283" w:before="0" w:after="0"/>
        <w:ind w:hanging="213" w:start="333" w:end="122"/>
        <w:jc w:val="both"/>
        <w:rPr>
          <w:rFonts w:ascii="Arial" w:hAnsi="Arial" w:eastAsia="Arial" w:cs="Arial"/>
          <w:sz w:val="16"/>
          <w:szCs w:val="16"/>
        </w:rPr>
      </w:pPr>
      <w:r>
        <w:rPr>
          <w:rFonts w:cs="Arial" w:ascii="Arial" w:hAnsi="Arial"/>
          <w:sz w:val="16"/>
        </w:rPr>
        <w:t>All</w:t>
      </w:r>
      <w:r>
        <w:rPr>
          <w:rFonts w:cs="Arial" w:ascii="Arial" w:hAnsi="Arial"/>
          <w:spacing w:val="19"/>
          <w:sz w:val="16"/>
        </w:rPr>
        <w:t xml:space="preserve"> </w:t>
      </w:r>
      <w:r>
        <w:rPr>
          <w:rFonts w:cs="Arial" w:ascii="Arial" w:hAnsi="Arial"/>
          <w:sz w:val="16"/>
        </w:rPr>
        <w:t>the</w:t>
      </w:r>
      <w:r>
        <w:rPr>
          <w:rFonts w:cs="Arial" w:ascii="Arial" w:hAnsi="Arial"/>
          <w:spacing w:val="19"/>
          <w:sz w:val="16"/>
        </w:rPr>
        <w:t xml:space="preserve"> </w:t>
      </w:r>
      <w:r>
        <w:rPr>
          <w:rFonts w:cs="Arial" w:ascii="Arial" w:hAnsi="Arial"/>
          <w:sz w:val="16"/>
        </w:rPr>
        <w:t>contents</w:t>
      </w:r>
      <w:r>
        <w:rPr>
          <w:rFonts w:cs="Arial" w:ascii="Arial" w:hAnsi="Arial"/>
          <w:spacing w:val="19"/>
          <w:sz w:val="16"/>
        </w:rPr>
        <w:t xml:space="preserve"> </w:t>
      </w:r>
      <w:r>
        <w:rPr>
          <w:rFonts w:cs="Arial" w:ascii="Arial" w:hAnsi="Arial"/>
          <w:sz w:val="16"/>
        </w:rPr>
        <w:t>of</w:t>
      </w:r>
      <w:r>
        <w:rPr>
          <w:rFonts w:cs="Arial" w:ascii="Arial" w:hAnsi="Arial"/>
          <w:spacing w:val="19"/>
          <w:sz w:val="16"/>
        </w:rPr>
        <w:t xml:space="preserve"> </w:t>
      </w:r>
      <w:r>
        <w:rPr>
          <w:rFonts w:cs="Arial" w:ascii="Arial" w:hAnsi="Arial"/>
          <w:sz w:val="16"/>
        </w:rPr>
        <w:t>the</w:t>
      </w:r>
      <w:r>
        <w:rPr>
          <w:rFonts w:cs="Arial" w:ascii="Arial" w:hAnsi="Arial"/>
          <w:spacing w:val="19"/>
          <w:sz w:val="16"/>
        </w:rPr>
        <w:t xml:space="preserve"> </w:t>
      </w:r>
      <w:r>
        <w:rPr>
          <w:rFonts w:cs="Arial" w:ascii="Arial" w:hAnsi="Arial"/>
          <w:sz w:val="16"/>
        </w:rPr>
        <w:t>test</w:t>
      </w:r>
      <w:r>
        <w:rPr>
          <w:rFonts w:cs="Arial" w:ascii="Arial" w:hAnsi="Arial"/>
          <w:spacing w:val="19"/>
          <w:sz w:val="16"/>
        </w:rPr>
        <w:t xml:space="preserve"> </w:t>
      </w:r>
      <w:r>
        <w:rPr>
          <w:rFonts w:cs="Arial" w:ascii="Arial" w:hAnsi="Arial"/>
          <w:sz w:val="16"/>
        </w:rPr>
        <w:t>report</w:t>
      </w:r>
      <w:r>
        <w:rPr>
          <w:rFonts w:cs="Arial" w:ascii="Arial" w:hAnsi="Arial"/>
          <w:spacing w:val="19"/>
          <w:sz w:val="16"/>
        </w:rPr>
        <w:t xml:space="preserve"> </w:t>
      </w:r>
      <w:r>
        <w:rPr>
          <w:rFonts w:cs="Arial" w:ascii="Arial" w:hAnsi="Arial"/>
          <w:sz w:val="16"/>
        </w:rPr>
        <w:t>can</w:t>
      </w:r>
      <w:r>
        <w:rPr>
          <w:rFonts w:cs="Arial" w:ascii="Arial" w:hAnsi="Arial"/>
          <w:spacing w:val="19"/>
          <w:sz w:val="16"/>
        </w:rPr>
        <w:t xml:space="preserve"> </w:t>
      </w:r>
      <w:r>
        <w:rPr>
          <w:rFonts w:cs="Arial" w:ascii="Arial" w:hAnsi="Arial"/>
          <w:sz w:val="16"/>
        </w:rPr>
        <w:t>only</w:t>
      </w:r>
      <w:r>
        <w:rPr>
          <w:rFonts w:cs="Arial" w:ascii="Arial" w:hAnsi="Arial"/>
          <w:spacing w:val="19"/>
          <w:sz w:val="16"/>
        </w:rPr>
        <w:t xml:space="preserve"> </w:t>
      </w:r>
      <w:r>
        <w:rPr>
          <w:rFonts w:cs="Arial" w:ascii="Arial" w:hAnsi="Arial"/>
          <w:sz w:val="16"/>
        </w:rPr>
        <w:t>be</w:t>
      </w:r>
      <w:r>
        <w:rPr>
          <w:rFonts w:cs="Arial" w:ascii="Arial" w:hAnsi="Arial"/>
          <w:spacing w:val="19"/>
          <w:sz w:val="16"/>
        </w:rPr>
        <w:t xml:space="preserve"> </w:t>
      </w:r>
      <w:r>
        <w:rPr>
          <w:rFonts w:cs="Arial" w:ascii="Arial" w:hAnsi="Arial"/>
          <w:sz w:val="16"/>
        </w:rPr>
        <w:t>used</w:t>
      </w:r>
      <w:r>
        <w:rPr>
          <w:rFonts w:cs="Arial" w:ascii="Arial" w:hAnsi="Arial"/>
          <w:spacing w:val="19"/>
          <w:sz w:val="16"/>
        </w:rPr>
        <w:t xml:space="preserve"> </w:t>
      </w:r>
      <w:r>
        <w:rPr>
          <w:rFonts w:cs="Arial" w:ascii="Arial" w:hAnsi="Arial"/>
          <w:sz w:val="16"/>
        </w:rPr>
        <w:t>for</w:t>
      </w:r>
      <w:r>
        <w:rPr>
          <w:rFonts w:cs="Arial" w:ascii="Arial" w:hAnsi="Arial"/>
          <w:spacing w:val="19"/>
          <w:sz w:val="16"/>
        </w:rPr>
        <w:t xml:space="preserve"> </w:t>
      </w:r>
      <w:r>
        <w:rPr>
          <w:rFonts w:cs="Arial" w:ascii="Arial" w:hAnsi="Arial"/>
          <w:sz w:val="16"/>
        </w:rPr>
        <w:t>non</w:t>
        <w:softHyphen/>
        <w:t>commer</w:t>
        <w:softHyphen/>
      </w:r>
      <w:r>
        <w:rPr>
          <w:rFonts w:cs="Arial" w:ascii="Arial" w:hAnsi="Arial"/>
          <w:w w:val="100"/>
          <w:sz w:val="16"/>
        </w:rPr>
        <w:t xml:space="preserve"> </w:t>
      </w:r>
      <w:r>
        <w:rPr>
          <w:rFonts w:cs="Arial" w:ascii="Arial" w:hAnsi="Arial"/>
          <w:sz w:val="16"/>
        </w:rPr>
        <w:t>cial purposes. Without the specific and written consent, any use of</w:t>
      </w:r>
      <w:r>
        <w:rPr>
          <w:rFonts w:cs="Arial" w:ascii="Arial" w:hAnsi="Arial"/>
          <w:spacing w:val="44"/>
          <w:sz w:val="16"/>
        </w:rPr>
        <w:t xml:space="preserve"> </w:t>
      </w:r>
      <w:r>
        <w:rPr>
          <w:rFonts w:cs="Arial" w:ascii="Arial" w:hAnsi="Arial"/>
          <w:sz w:val="16"/>
        </w:rPr>
        <w:t>the</w:t>
      </w:r>
      <w:r>
        <w:rPr>
          <w:rFonts w:cs="Arial" w:ascii="Arial" w:hAnsi="Arial"/>
          <w:w w:val="100"/>
          <w:sz w:val="16"/>
        </w:rPr>
        <w:t xml:space="preserve"> </w:t>
      </w:r>
      <w:r>
        <w:rPr>
          <w:rFonts w:cs="Arial" w:ascii="Arial" w:hAnsi="Arial"/>
          <w:sz w:val="16"/>
        </w:rPr>
        <w:t>test</w:t>
      </w:r>
      <w:r>
        <w:rPr>
          <w:rFonts w:cs="Arial" w:ascii="Arial" w:hAnsi="Arial"/>
          <w:spacing w:val="21"/>
          <w:sz w:val="16"/>
        </w:rPr>
        <w:t xml:space="preserve"> </w:t>
      </w:r>
      <w:r>
        <w:rPr>
          <w:rFonts w:cs="Arial" w:ascii="Arial" w:hAnsi="Arial"/>
          <w:sz w:val="16"/>
        </w:rPr>
        <w:t>report,</w:t>
      </w:r>
      <w:r>
        <w:rPr>
          <w:rFonts w:cs="Arial" w:ascii="Arial" w:hAnsi="Arial"/>
          <w:spacing w:val="21"/>
          <w:sz w:val="16"/>
        </w:rPr>
        <w:t xml:space="preserve"> </w:t>
      </w:r>
      <w:r>
        <w:rPr>
          <w:rFonts w:cs="Arial" w:ascii="Arial" w:hAnsi="Arial"/>
          <w:sz w:val="16"/>
        </w:rPr>
        <w:t>including</w:t>
      </w:r>
      <w:r>
        <w:rPr>
          <w:rFonts w:cs="Arial" w:ascii="Arial" w:hAnsi="Arial"/>
          <w:spacing w:val="21"/>
          <w:sz w:val="16"/>
        </w:rPr>
        <w:t xml:space="preserve"> </w:t>
      </w:r>
      <w:r>
        <w:rPr>
          <w:rFonts w:cs="Arial" w:ascii="Arial" w:hAnsi="Arial"/>
          <w:sz w:val="16"/>
        </w:rPr>
        <w:t>but</w:t>
      </w:r>
      <w:r>
        <w:rPr>
          <w:rFonts w:cs="Arial" w:ascii="Arial" w:hAnsi="Arial"/>
          <w:spacing w:val="21"/>
          <w:sz w:val="16"/>
        </w:rPr>
        <w:t xml:space="preserve"> </w:t>
      </w:r>
      <w:r>
        <w:rPr>
          <w:rFonts w:cs="Arial" w:ascii="Arial" w:hAnsi="Arial"/>
          <w:sz w:val="16"/>
        </w:rPr>
        <w:t>not</w:t>
      </w:r>
      <w:r>
        <w:rPr>
          <w:rFonts w:cs="Arial" w:ascii="Arial" w:hAnsi="Arial"/>
          <w:spacing w:val="21"/>
          <w:sz w:val="16"/>
        </w:rPr>
        <w:t xml:space="preserve"> </w:t>
      </w:r>
      <w:r>
        <w:rPr>
          <w:rFonts w:cs="Arial" w:ascii="Arial" w:hAnsi="Arial"/>
          <w:sz w:val="16"/>
        </w:rPr>
        <w:t>limited</w:t>
      </w:r>
      <w:r>
        <w:rPr>
          <w:rFonts w:cs="Arial" w:ascii="Arial" w:hAnsi="Arial"/>
          <w:spacing w:val="21"/>
          <w:sz w:val="16"/>
        </w:rPr>
        <w:t xml:space="preserve"> </w:t>
      </w:r>
      <w:r>
        <w:rPr>
          <w:rFonts w:cs="Arial" w:ascii="Arial" w:hAnsi="Arial"/>
          <w:sz w:val="16"/>
        </w:rPr>
        <w:t>to</w:t>
      </w:r>
      <w:r>
        <w:rPr>
          <w:rFonts w:cs="Arial" w:ascii="Arial" w:hAnsi="Arial"/>
          <w:spacing w:val="21"/>
          <w:sz w:val="16"/>
        </w:rPr>
        <w:t xml:space="preserve"> </w:t>
      </w:r>
      <w:r>
        <w:rPr>
          <w:rFonts w:cs="Arial" w:ascii="Arial" w:hAnsi="Arial"/>
          <w:sz w:val="16"/>
        </w:rPr>
        <w:t>illegal</w:t>
      </w:r>
      <w:r>
        <w:rPr>
          <w:rFonts w:cs="Arial" w:ascii="Arial" w:hAnsi="Arial"/>
          <w:spacing w:val="21"/>
          <w:sz w:val="16"/>
        </w:rPr>
        <w:t xml:space="preserve"> </w:t>
      </w:r>
      <w:r>
        <w:rPr>
          <w:rFonts w:cs="Arial" w:ascii="Arial" w:hAnsi="Arial"/>
          <w:sz w:val="16"/>
        </w:rPr>
        <w:t>duplicating,</w:t>
      </w:r>
      <w:r>
        <w:rPr>
          <w:rFonts w:cs="Arial" w:ascii="Arial" w:hAnsi="Arial"/>
          <w:spacing w:val="21"/>
          <w:sz w:val="16"/>
        </w:rPr>
        <w:t xml:space="preserve"> </w:t>
      </w:r>
      <w:r>
        <w:rPr>
          <w:rFonts w:cs="Arial" w:ascii="Arial" w:hAnsi="Arial"/>
          <w:sz w:val="16"/>
        </w:rPr>
        <w:t>distributing,</w:t>
      </w:r>
      <w:r>
        <w:rPr>
          <w:rFonts w:cs="Arial" w:ascii="Arial" w:hAnsi="Arial"/>
          <w:w w:val="100"/>
          <w:sz w:val="16"/>
        </w:rPr>
        <w:t xml:space="preserve"> </w:t>
      </w:r>
      <w:r>
        <w:rPr>
          <w:rFonts w:cs="Arial" w:ascii="Arial" w:hAnsi="Arial"/>
          <w:sz w:val="16"/>
        </w:rPr>
        <w:t>demonstrating, uploading and downloading, is</w:t>
      </w:r>
      <w:r>
        <w:rPr>
          <w:rFonts w:cs="Arial" w:ascii="Arial" w:hAnsi="Arial"/>
          <w:spacing w:val="-5"/>
          <w:sz w:val="16"/>
        </w:rPr>
        <w:t xml:space="preserve"> </w:t>
      </w:r>
      <w:r>
        <w:rPr>
          <w:rFonts w:cs="Arial" w:ascii="Arial" w:hAnsi="Arial"/>
          <w:sz w:val="16"/>
        </w:rPr>
        <w:t>prohibited.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34" w:leader="none"/>
        </w:tabs>
        <w:spacing w:lineRule="auto" w:line="283" w:before="0" w:after="0"/>
        <w:ind w:hanging="213" w:start="333" w:end="122"/>
        <w:jc w:val="both"/>
        <w:rPr>
          <w:rFonts w:ascii="Arial" w:hAnsi="Arial" w:eastAsia="Arial" w:cs="Arial"/>
          <w:sz w:val="16"/>
          <w:szCs w:val="16"/>
        </w:rPr>
      </w:pPr>
      <w:r>
        <w:rPr>
          <w:rFonts w:ascii="Arial" w:hAnsi="Arial"/>
          <w:sz w:val="16"/>
        </w:rPr>
        <w:t>For any infringement of the copyright of the test report and this</w:t>
      </w:r>
      <w:r>
        <w:rPr>
          <w:rFonts w:ascii="Arial" w:hAnsi="Arial"/>
          <w:spacing w:val="-24"/>
          <w:sz w:val="16"/>
        </w:rPr>
        <w:t xml:space="preserve"> </w:t>
      </w:r>
      <w:r>
        <w:rPr>
          <w:rFonts w:ascii="Arial" w:hAnsi="Arial"/>
          <w:sz w:val="16"/>
        </w:rPr>
        <w:t>System, we will reserve the related right for</w:t>
      </w:r>
      <w:r>
        <w:rPr>
          <w:rFonts w:ascii="Arial" w:hAnsi="Arial"/>
          <w:spacing w:val="-7"/>
          <w:sz w:val="16"/>
        </w:rPr>
        <w:t xml:space="preserve"> </w:t>
      </w:r>
      <w:r>
        <w:rPr>
          <w:rFonts w:ascii="Arial" w:hAnsi="Arial"/>
          <w:sz w:val="16"/>
        </w:rPr>
        <w:t>appeal.</w:t>
      </w:r>
    </w:p>
    <w:p>
      <w:pPr>
        <w:sectPr>
          <w:type w:val="continuous"/>
          <w:pgSz w:w="11906" w:h="16838"/>
          <w:pgMar w:left="480" w:right="440" w:gutter="0" w:header="0" w:top="480" w:footer="0" w:bottom="280"/>
          <w:cols w:num="2" w:equalWidth="false" w:sep="false">
            <w:col w:w="5368" w:space="134"/>
            <w:col w:w="5488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240" w:before="6" w:after="0"/>
        <w:rPr>
          <w:rFonts w:ascii="Arial" w:hAnsi="Arial" w:eastAsia="Arial" w:cs="Arial"/>
          <w:sz w:val="23"/>
          <w:szCs w:val="23"/>
        </w:rPr>
      </w:pPr>
      <w:r>
        <w:rPr>
          <w:rFonts w:eastAsia="Arial" w:cs="Arial" w:ascii="Arial" w:hAnsi="Arial"/>
          <w:sz w:val="23"/>
          <w:szCs w:val="23"/>
        </w:rPr>
      </w:r>
    </w:p>
    <w:p>
      <w:pPr>
        <w:pStyle w:val="Normal"/>
        <w:spacing w:lineRule="exact" w:line="600"/>
        <w:ind w:start="120" w:end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</w:r>
      <w:r>
        <mc:AlternateContent>
          <mc:Choice Requires="wps">
            <w:drawing>
              <wp:inline distT="0" distB="0" distL="0" distR="0">
                <wp:extent cx="6798310" cy="381000"/>
                <wp:effectExtent l="0" t="0" r="0" b="0"/>
                <wp:docPr id="165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8310" cy="381000"/>
                        </a:xfrm>
                        <a:prstGeom prst="rect"/>
                        <a:solidFill>
                          <a:srgbClr val="DDDDDD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ind w:end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/>
                                <w:b/>
                                <w:w w:val="99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w w:val="9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99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CERTIFIC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w w:val="99"/>
                                <w:sz w:val="20"/>
                              </w:rPr>
                              <w:t>TE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fillcolor="#DDDDDD" style="position:absolute;rotation:-0;width:535.3pt;height:30pt;mso-wrap-distance-left:0pt;mso-wrap-distance-right:0pt;mso-wrap-distance-top:0pt;mso-wrap-distance-bottom:0pt;margin-top:-24pt;mso-position-vertical-relative:text;margin-left:0pt;mso-position-horizontal:center;mso-position-horizontal-relative:text"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auto" w:line="240" w:before="0" w:after="0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eastAsia="Arial" w:cs="Arial" w:ascii="Arial" w:hAnsi="Arial"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spacing w:before="0" w:after="0"/>
                        <w:ind w:end="0"/>
                        <w:jc w:val="center"/>
                        <w:rPr/>
                      </w:pPr>
                      <w:r>
                        <w:rPr>
                          <w:rFonts w:ascii="Arial" w:hAnsi="Arial"/>
                          <w:b/>
                          <w:w w:val="99"/>
                          <w:sz w:val="20"/>
                        </w:rPr>
                        <w:t>THIS</w:t>
                      </w:r>
                      <w:r>
                        <w:rPr>
                          <w:rFonts w:ascii="Arial" w:hAnsi="Arial"/>
                          <w:b/>
                          <w:spacing w:val="-1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99"/>
                          <w:sz w:val="20"/>
                        </w:rPr>
                        <w:t>IS</w:t>
                      </w:r>
                      <w:r>
                        <w:rPr>
                          <w:rFonts w:ascii="Arial" w:hAnsi="Arial"/>
                          <w:b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NOT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100"/>
                          <w:sz w:val="20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0"/>
                        </w:rPr>
                        <w:t>CERTIFIC</w:t>
                      </w:r>
                      <w:r>
                        <w:rPr>
                          <w:rFonts w:ascii="Arial" w:hAnsi="Arial"/>
                          <w:b/>
                          <w:spacing w:val="-15"/>
                          <w:sz w:val="20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w w:val="99"/>
                          <w:sz w:val="20"/>
                        </w:rPr>
                        <w:t>TE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480" w:right="440" w:gutter="0" w:header="0" w:top="480" w:footer="0" w:bottom="28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240" w:before="11" w:after="0"/>
        <w:rPr>
          <w:rFonts w:ascii="Arial" w:hAnsi="Arial" w:eastAsia="Arial" w:cs="Arial"/>
          <w:sz w:val="25"/>
          <w:szCs w:val="25"/>
        </w:rPr>
      </w:pPr>
      <w:r>
        <w:rPr>
          <w:rFonts w:eastAsia="Arial" w:cs="Arial" w:ascii="Arial" w:hAnsi="Arial"/>
          <w:sz w:val="25"/>
          <w:szCs w:val="25"/>
        </w:rPr>
      </w:r>
    </w:p>
    <w:p>
      <w:pPr>
        <w:pStyle w:val="Normal"/>
        <w:spacing w:before="0" w:after="0"/>
        <w:ind w:start="120" w:end="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 w:before="11" w:after="0"/>
        <w:rPr>
          <w:rFonts w:ascii="Arial" w:hAnsi="Arial" w:eastAsia="Arial" w:cs="Arial"/>
          <w:sz w:val="25"/>
          <w:szCs w:val="25"/>
        </w:rPr>
      </w:pPr>
      <w:r>
        <w:br w:type="column"/>
      </w:r>
      <w:r>
        <w:rPr>
          <w:rFonts w:eastAsia="Arial" w:cs="Arial" w:ascii="Arial" w:hAnsi="Arial"/>
          <w:sz w:val="25"/>
          <w:szCs w:val="25"/>
        </w:rPr>
      </w:r>
    </w:p>
    <w:p>
      <w:pPr>
        <w:sectPr>
          <w:type w:val="continuous"/>
          <w:pgSz w:w="11906" w:h="16838"/>
          <w:pgMar w:left="480" w:right="460" w:gutter="0" w:header="0" w:top="480" w:footer="0" w:bottom="280"/>
          <w:cols w:num="4" w:equalWidth="false" w:sep="false">
            <w:col w:w="765" w:space="8120"/>
            <w:col w:w="454" w:space="252"/>
            <w:col w:w="454" w:space="124"/>
            <w:col w:w="80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70" w:after="0"/>
        <w:ind w:start="553" w:end="0"/>
        <w:jc w:val="start"/>
        <w:rPr>
          <w:rFonts w:ascii="Arial" w:hAnsi="Arial" w:eastAsia="Arial" w:cs="Arial"/>
          <w:sz w:val="30"/>
          <w:szCs w:val="30"/>
        </w:rPr>
      </w:pPr>
      <w:r>
        <mc:AlternateContent>
          <mc:Choice Requires="wpg">
            <w:drawing>
              <wp:anchor distT="0" distB="0" distL="114935" distR="114935" simplePos="0" relativeHeight="10" behindDoc="0" locked="0" layoutInCell="0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51435</wp:posOffset>
                </wp:positionV>
                <wp:extent cx="222250" cy="190500"/>
                <wp:effectExtent l="0" t="0" r="1270" b="635"/>
                <wp:wrapNone/>
                <wp:docPr id="166" name="组合 36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120" cy="190440"/>
                          <a:chOff x="0" y="0"/>
                          <a:chExt cx="222120" cy="190440"/>
                        </a:xfrm>
                      </wpg:grpSpPr>
                      <wps:wsp>
                        <wps:cNvPr id="167" name="任意多边形 366"/>
                        <wps:cNvSpPr/>
                        <wps:spPr>
                          <a:xfrm>
                            <a:off x="0" y="0"/>
                            <a:ext cx="22212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50" h="300">
                                <a:moveTo>
                                  <a:pt x="344" y="250"/>
                                </a:moveTo>
                                <a:lnTo>
                                  <a:pt x="6" y="250"/>
                                </a:lnTo>
                                <a:lnTo>
                                  <a:pt x="0" y="245"/>
                                </a:lnTo>
                                <a:lnTo>
                                  <a:pt x="0" y="6"/>
                                </a:lnTo>
                                <a:lnTo>
                                  <a:pt x="6" y="0"/>
                                </a:lnTo>
                                <a:lnTo>
                                  <a:pt x="128" y="0"/>
                                </a:lnTo>
                                <a:lnTo>
                                  <a:pt x="146" y="3"/>
                                </a:lnTo>
                                <a:lnTo>
                                  <a:pt x="166" y="9"/>
                                </a:lnTo>
                                <a:lnTo>
                                  <a:pt x="187" y="14"/>
                                </a:lnTo>
                                <a:lnTo>
                                  <a:pt x="350" y="14"/>
                                </a:lnTo>
                                <a:lnTo>
                                  <a:pt x="350" y="25"/>
                                </a:lnTo>
                                <a:lnTo>
                                  <a:pt x="25" y="25"/>
                                </a:lnTo>
                                <a:lnTo>
                                  <a:pt x="25" y="225"/>
                                </a:lnTo>
                                <a:lnTo>
                                  <a:pt x="139" y="225"/>
                                </a:lnTo>
                                <a:lnTo>
                                  <a:pt x="152" y="230"/>
                                </a:lnTo>
                                <a:lnTo>
                                  <a:pt x="163" y="238"/>
                                </a:lnTo>
                                <a:lnTo>
                                  <a:pt x="350" y="238"/>
                                </a:lnTo>
                                <a:lnTo>
                                  <a:pt x="350" y="245"/>
                                </a:lnTo>
                                <a:lnTo>
                                  <a:pt x="344" y="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8" name="任意多边形 367"/>
                        <wps:cNvSpPr/>
                        <wps:spPr>
                          <a:xfrm>
                            <a:off x="0" y="0"/>
                            <a:ext cx="22212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50" h="300">
                                <a:moveTo>
                                  <a:pt x="350" y="14"/>
                                </a:moveTo>
                                <a:lnTo>
                                  <a:pt x="187" y="14"/>
                                </a:lnTo>
                                <a:lnTo>
                                  <a:pt x="205" y="4"/>
                                </a:lnTo>
                                <a:lnTo>
                                  <a:pt x="225" y="0"/>
                                </a:lnTo>
                                <a:lnTo>
                                  <a:pt x="344" y="0"/>
                                </a:lnTo>
                                <a:lnTo>
                                  <a:pt x="350" y="6"/>
                                </a:lnTo>
                                <a:lnTo>
                                  <a:pt x="35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9" name="任意多边形 368"/>
                        <wps:cNvSpPr/>
                        <wps:spPr>
                          <a:xfrm>
                            <a:off x="0" y="0"/>
                            <a:ext cx="22212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50" h="300">
                                <a:moveTo>
                                  <a:pt x="188" y="238"/>
                                </a:moveTo>
                                <a:lnTo>
                                  <a:pt x="163" y="238"/>
                                </a:lnTo>
                                <a:lnTo>
                                  <a:pt x="160" y="49"/>
                                </a:lnTo>
                                <a:lnTo>
                                  <a:pt x="146" y="32"/>
                                </a:lnTo>
                                <a:lnTo>
                                  <a:pt x="125" y="25"/>
                                </a:lnTo>
                                <a:lnTo>
                                  <a:pt x="325" y="25"/>
                                </a:lnTo>
                                <a:lnTo>
                                  <a:pt x="211" y="28"/>
                                </a:lnTo>
                                <a:lnTo>
                                  <a:pt x="194" y="42"/>
                                </a:lnTo>
                                <a:lnTo>
                                  <a:pt x="188" y="63"/>
                                </a:lnTo>
                                <a:lnTo>
                                  <a:pt x="188" y="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0" name="任意多边形 369"/>
                        <wps:cNvSpPr/>
                        <wps:spPr>
                          <a:xfrm>
                            <a:off x="0" y="0"/>
                            <a:ext cx="22212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50" h="300">
                                <a:moveTo>
                                  <a:pt x="350" y="238"/>
                                </a:moveTo>
                                <a:lnTo>
                                  <a:pt x="188" y="238"/>
                                </a:lnTo>
                                <a:lnTo>
                                  <a:pt x="198" y="230"/>
                                </a:lnTo>
                                <a:lnTo>
                                  <a:pt x="212" y="225"/>
                                </a:lnTo>
                                <a:lnTo>
                                  <a:pt x="325" y="225"/>
                                </a:lnTo>
                                <a:lnTo>
                                  <a:pt x="325" y="25"/>
                                </a:lnTo>
                                <a:lnTo>
                                  <a:pt x="350" y="25"/>
                                </a:lnTo>
                                <a:lnTo>
                                  <a:pt x="350" y="2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1" name="任意多边形 370"/>
                        <wps:cNvSpPr/>
                        <wps:spPr>
                          <a:xfrm>
                            <a:off x="0" y="0"/>
                            <a:ext cx="22212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50" h="300">
                                <a:moveTo>
                                  <a:pt x="294" y="88"/>
                                </a:moveTo>
                                <a:lnTo>
                                  <a:pt x="218" y="88"/>
                                </a:lnTo>
                                <a:lnTo>
                                  <a:pt x="213" y="82"/>
                                </a:lnTo>
                                <a:lnTo>
                                  <a:pt x="213" y="69"/>
                                </a:lnTo>
                                <a:lnTo>
                                  <a:pt x="218" y="63"/>
                                </a:lnTo>
                                <a:lnTo>
                                  <a:pt x="294" y="63"/>
                                </a:lnTo>
                                <a:lnTo>
                                  <a:pt x="300" y="69"/>
                                </a:lnTo>
                                <a:lnTo>
                                  <a:pt x="300" y="82"/>
                                </a:lnTo>
                                <a:lnTo>
                                  <a:pt x="294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2" name="任意多边形 371"/>
                        <wps:cNvSpPr/>
                        <wps:spPr>
                          <a:xfrm>
                            <a:off x="0" y="0"/>
                            <a:ext cx="22212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50" h="300">
                                <a:moveTo>
                                  <a:pt x="294" y="138"/>
                                </a:moveTo>
                                <a:lnTo>
                                  <a:pt x="218" y="138"/>
                                </a:lnTo>
                                <a:lnTo>
                                  <a:pt x="213" y="132"/>
                                </a:lnTo>
                                <a:lnTo>
                                  <a:pt x="213" y="119"/>
                                </a:lnTo>
                                <a:lnTo>
                                  <a:pt x="218" y="113"/>
                                </a:lnTo>
                                <a:lnTo>
                                  <a:pt x="294" y="113"/>
                                </a:lnTo>
                                <a:lnTo>
                                  <a:pt x="300" y="119"/>
                                </a:lnTo>
                                <a:lnTo>
                                  <a:pt x="300" y="132"/>
                                </a:lnTo>
                                <a:lnTo>
                                  <a:pt x="294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3" name="任意多边形 372"/>
                        <wps:cNvSpPr/>
                        <wps:spPr>
                          <a:xfrm>
                            <a:off x="0" y="0"/>
                            <a:ext cx="22212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50" h="300">
                                <a:moveTo>
                                  <a:pt x="294" y="188"/>
                                </a:moveTo>
                                <a:lnTo>
                                  <a:pt x="218" y="188"/>
                                </a:lnTo>
                                <a:lnTo>
                                  <a:pt x="213" y="182"/>
                                </a:lnTo>
                                <a:lnTo>
                                  <a:pt x="213" y="169"/>
                                </a:lnTo>
                                <a:lnTo>
                                  <a:pt x="218" y="163"/>
                                </a:lnTo>
                                <a:lnTo>
                                  <a:pt x="294" y="163"/>
                                </a:lnTo>
                                <a:lnTo>
                                  <a:pt x="300" y="169"/>
                                </a:lnTo>
                                <a:lnTo>
                                  <a:pt x="300" y="182"/>
                                </a:lnTo>
                                <a:lnTo>
                                  <a:pt x="294" y="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4" name="任意多边形 373"/>
                        <wps:cNvSpPr/>
                        <wps:spPr>
                          <a:xfrm>
                            <a:off x="0" y="0"/>
                            <a:ext cx="22212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50" h="300">
                                <a:moveTo>
                                  <a:pt x="182" y="300"/>
                                </a:moveTo>
                                <a:lnTo>
                                  <a:pt x="168" y="300"/>
                                </a:lnTo>
                                <a:lnTo>
                                  <a:pt x="163" y="295"/>
                                </a:lnTo>
                                <a:lnTo>
                                  <a:pt x="160" y="274"/>
                                </a:lnTo>
                                <a:lnTo>
                                  <a:pt x="146" y="257"/>
                                </a:lnTo>
                                <a:lnTo>
                                  <a:pt x="125" y="250"/>
                                </a:lnTo>
                                <a:lnTo>
                                  <a:pt x="338" y="250"/>
                                </a:lnTo>
                                <a:lnTo>
                                  <a:pt x="211" y="253"/>
                                </a:lnTo>
                                <a:lnTo>
                                  <a:pt x="194" y="267"/>
                                </a:lnTo>
                                <a:lnTo>
                                  <a:pt x="188" y="288"/>
                                </a:lnTo>
                                <a:lnTo>
                                  <a:pt x="188" y="295"/>
                                </a:lnTo>
                                <a:lnTo>
                                  <a:pt x="182" y="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365" style="position:absolute;margin-left:30pt;margin-top:4.05pt;width:17.5pt;height:15pt" coordorigin="600,81" coordsize="350,300">
                <v:shape id="shape_0" coordsize="350,300" fillcolor="#48508b" stroked="f" o:allowincell="f" style="position:absolute;left:600;top:81;width:349;height:299;mso-wrap-style:none;v-text-anchor:middle;mso-position-horizontal-relative:page" path="m344,250l6,250l0,245l0,6l6,0l128,0l146,3l166,9l187,14l350,14l350,25l25,25l25,225l139,225l152,230l163,238l350,238l350,245l344,250xe">
                  <v:fill o:detectmouseclick="t" type="solid" color2="#b7af74"/>
                  <v:stroke color="#3465a4" joinstyle="round" endcap="flat"/>
                  <w10:wrap type="none"/>
                </v:shape>
                <v:shape id="shape_0" coordsize="350,300" fillcolor="#48508b" stroked="f" o:allowincell="f" style="position:absolute;left:600;top:81;width:349;height:299;mso-wrap-style:none;v-text-anchor:middle;mso-position-horizontal-relative:page" path="m350,14l187,14l205,4l225,0l344,0l350,6l350,14xe">
                  <v:fill o:detectmouseclick="t" type="solid" color2="#b7af74"/>
                  <v:stroke color="#3465a4" joinstyle="round" endcap="flat"/>
                  <w10:wrap type="none"/>
                </v:shape>
                <v:shape id="shape_0" coordsize="350,300" fillcolor="#48508b" stroked="f" o:allowincell="f" style="position:absolute;left:600;top:81;width:349;height:299;mso-wrap-style:none;v-text-anchor:middle;mso-position-horizontal-relative:page" path="m188,238l163,238l160,49l146,32l125,25l325,25l211,28l194,42l188,63l188,238xe">
                  <v:fill o:detectmouseclick="t" type="solid" color2="#b7af74"/>
                  <v:stroke color="#3465a4" joinstyle="round" endcap="flat"/>
                  <w10:wrap type="none"/>
                </v:shape>
                <v:shape id="shape_0" coordsize="350,300" fillcolor="#48508b" stroked="f" o:allowincell="f" style="position:absolute;left:600;top:81;width:349;height:299;mso-wrap-style:none;v-text-anchor:middle;mso-position-horizontal-relative:page" path="m350,238l188,238l198,230l212,225l325,225l325,25l350,25l350,238xe">
                  <v:fill o:detectmouseclick="t" type="solid" color2="#b7af74"/>
                  <v:stroke color="#3465a4" joinstyle="round" endcap="flat"/>
                  <w10:wrap type="none"/>
                </v:shape>
                <v:shape id="shape_0" coordsize="350,300" fillcolor="#48508b" stroked="f" o:allowincell="f" style="position:absolute;left:600;top:81;width:349;height:299;mso-wrap-style:none;v-text-anchor:middle;mso-position-horizontal-relative:page" path="m294,88l218,88l213,82l213,69l218,63l294,63l300,69l300,82l294,88xe">
                  <v:fill o:detectmouseclick="t" type="solid" color2="#b7af74"/>
                  <v:stroke color="#3465a4" joinstyle="round" endcap="flat"/>
                  <w10:wrap type="none"/>
                </v:shape>
                <v:shape id="shape_0" coordsize="350,300" fillcolor="#48508b" stroked="f" o:allowincell="f" style="position:absolute;left:600;top:81;width:349;height:299;mso-wrap-style:none;v-text-anchor:middle;mso-position-horizontal-relative:page" path="m294,138l218,138l213,132l213,119l218,113l294,113l300,119l300,132l294,138xe">
                  <v:fill o:detectmouseclick="t" type="solid" color2="#b7af74"/>
                  <v:stroke color="#3465a4" joinstyle="round" endcap="flat"/>
                  <w10:wrap type="none"/>
                </v:shape>
                <v:shape id="shape_0" coordsize="350,300" fillcolor="#48508b" stroked="f" o:allowincell="f" style="position:absolute;left:600;top:81;width:349;height:299;mso-wrap-style:none;v-text-anchor:middle;mso-position-horizontal-relative:page" path="m294,188l218,188l213,182l213,169l218,163l294,163l300,169l300,182l294,188xe">
                  <v:fill o:detectmouseclick="t" type="solid" color2="#b7af74"/>
                  <v:stroke color="#3465a4" joinstyle="round" endcap="flat"/>
                  <w10:wrap type="none"/>
                </v:shape>
                <v:shape id="shape_0" coordsize="350,300" fillcolor="#48508b" stroked="f" o:allowincell="f" style="position:absolute;left:600;top:81;width:349;height:299;mso-wrap-style:none;v-text-anchor:middle;mso-position-horizontal-relative:page" path="m182,300l168,300l163,295l160,274l146,257l125,250l338,250l211,253l194,267l188,288l188,295l182,300xe">
                  <v:fill o:detectmouseclick="t" type="solid" color2="#b7af74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ascii="Arial" w:hAnsi="Arial"/>
          <w:b/>
          <w:sz w:val="30"/>
        </w:rPr>
        <w:t>READING</w:t>
      </w:r>
    </w:p>
    <w:p>
      <w:pPr>
        <w:pStyle w:val="Normal"/>
        <w:spacing w:lineRule="auto" w:line="240" w:before="3" w:after="0"/>
        <w:rPr>
          <w:rFonts w:ascii="Arial" w:hAnsi="Arial" w:eastAsia="Arial" w:cs="Arial"/>
          <w:b/>
          <w:bCs/>
          <w:sz w:val="9"/>
          <w:szCs w:val="9"/>
        </w:rPr>
      </w:pPr>
      <w:r>
        <w:rPr>
          <w:rFonts w:eastAsia="Arial" w:cs="Arial" w:ascii="Arial" w:hAnsi="Arial"/>
          <w:b/>
          <w:bCs/>
          <w:sz w:val="9"/>
          <w:szCs w:val="9"/>
        </w:rPr>
      </w:r>
    </w:p>
    <w:p>
      <w:pPr>
        <w:pStyle w:val="Normal"/>
        <w:spacing w:lineRule="exact" w:line="40"/>
        <w:ind w:start="100" w:end="0"/>
        <w:rPr>
          <w:rFonts w:ascii="Arial" w:hAnsi="Arial" w:eastAsia="Arial" w:cs="Arial"/>
          <w:sz w:val="4"/>
          <w:szCs w:val="4"/>
        </w:rPr>
      </w:pPr>
      <w:r>
        <w:rPr>
          <w:rFonts w:ascii="Arial" w:hAnsi="Arial" w:cs="Arial" w:eastAsia="Arial"/>
          <w:sz w:val="4"/>
          <w:szCs w:val="4"/>
        </w:rPr>
        <mc:AlternateContent>
          <mc:Choice Requires="wpg">
            <w:drawing>
              <wp:inline distT="0" distB="0" distL="0" distR="0">
                <wp:extent cx="6822440" cy="11430"/>
                <wp:effectExtent l="0" t="0" r="0" b="0"/>
                <wp:docPr id="175" name="组合 37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2360" cy="11520"/>
                          <a:chOff x="0" y="0"/>
                          <a:chExt cx="6822360" cy="1152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822360" cy="11520"/>
                          </a:xfrm>
                        </wpg:grpSpPr>
                        <wps:wsp>
                          <wps:cNvPr id="176" name="任意多边形 376"/>
                          <wps:cNvSpPr/>
                          <wps:spPr>
                            <a:xfrm>
                              <a:off x="0" y="0"/>
                              <a:ext cx="6822360" cy="115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706" h="1">
                                  <a:moveTo>
                                    <a:pt x="0" y="0"/>
                                  </a:moveTo>
                                  <a:lnTo>
                                    <a:pt x="10706" y="0"/>
                                  </a:lnTo>
                                </a:path>
                              </a:pathLst>
                            </a:custGeom>
                            <a:noFill/>
                            <a:ln w="25560">
                              <a:solidFill>
                                <a:srgbClr val="48508B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alt="组合 374" style="position:absolute;margin-left:0pt;margin-top:-1.05pt;width:537.2pt;height:0.9pt" coordorigin="0,-21" coordsize="10744,18">
                <v:group id="shape_0" alt="组合 375" style="position:absolute;left:0;top:-21;width:10744;height:18">
                  <v:shape id="shape_0" coordsize="10706,1" stroked="t" o:allowincell="f" style="position:absolute;left:0;top:-21;width:10743;height:17;mso-wrap-style:none;v-text-anchor:middle;mso-position-horizontal:center" path="m0,0l10706,0e">
                    <v:fill o:detectmouseclick="t" on="false"/>
                    <v:stroke color="#48508b" weight="25560" joinstyle="round" endcap="flat"/>
                    <w10:wrap type="square"/>
                  </v:shape>
                </v:group>
              </v:group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Normal"/>
        <w:spacing w:before="204" w:after="0"/>
        <w:ind w:start="120" w:end="0"/>
        <w:jc w:val="start"/>
        <w:rPr>
          <w:rFonts w:ascii="Arial" w:hAnsi="Arial" w:eastAsia="Arial" w:cs="Arial"/>
          <w:sz w:val="24"/>
          <w:szCs w:val="24"/>
        </w:rPr>
      </w:pPr>
      <w:r>
        <w:rPr>
          <w:rFonts w:ascii="Arial" w:hAnsi="Arial"/>
          <w:b/>
          <w:sz w:val="24"/>
        </w:rPr>
        <w:t>By Question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Type</w:t>
      </w:r>
    </w:p>
    <w:p>
      <w:pPr>
        <w:pStyle w:val="Normal"/>
        <w:spacing w:lineRule="auto" w:line="240" w:before="9" w:after="0"/>
        <w:rPr>
          <w:rFonts w:ascii="Arial" w:hAnsi="Arial" w:eastAsia="Arial" w:cs="Arial"/>
          <w:b/>
          <w:bCs/>
          <w:sz w:val="19"/>
          <w:szCs w:val="19"/>
        </w:rPr>
      </w:pPr>
      <w:r>
        <w:rPr>
          <w:rFonts w:eastAsia="Arial" w:cs="Arial" w:ascii="Arial" w:hAnsi="Arial"/>
          <w:b/>
          <w:bCs/>
          <w:sz w:val="19"/>
          <w:szCs w:val="19"/>
        </w:rPr>
      </w:r>
    </w:p>
    <w:tbl>
      <w:tblPr>
        <w:tblW w:w="10707" w:type="dxa"/>
        <w:jc w:val="start"/>
        <w:tblInd w:w="1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535"/>
        <w:gridCol w:w="2043"/>
        <w:gridCol w:w="2043"/>
        <w:gridCol w:w="2043"/>
        <w:gridCol w:w="2043"/>
      </w:tblGrid>
      <w:tr>
        <w:trPr>
          <w:trHeight w:val="343" w:hRule="exact"/>
        </w:trPr>
        <w:tc>
          <w:tcPr>
            <w:tcW w:w="2535" w:type="dxa"/>
            <w:tcBorders>
              <w:top w:val="single" w:sz="8" w:space="0" w:color="FFFFFF"/>
              <w:start w:val="single" w:sz="8" w:space="0" w:color="FFFFFF"/>
              <w:bottom w:val="single" w:sz="8" w:space="0" w:color="C0C0C0"/>
              <w:end w:val="single" w:sz="8" w:space="0" w:color="FFFFFF"/>
            </w:tcBorders>
            <w:shd w:fill="48508B" w:val="clear"/>
          </w:tcPr>
          <w:p>
            <w:pPr>
              <w:pStyle w:val="TableParagraph"/>
              <w:spacing w:lineRule="auto" w:line="240" w:before="45" w:after="0"/>
              <w:ind w:start="614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color w:val="FFFFFF"/>
                <w:sz w:val="20"/>
              </w:rPr>
              <w:t>Question</w:t>
            </w:r>
            <w:r>
              <w:rPr>
                <w:rFonts w:ascii="Arial" w:hAnsi="Arial"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color w:val="FFFFFF"/>
                <w:spacing w:val="-3"/>
                <w:sz w:val="20"/>
              </w:rPr>
              <w:t>Type</w:t>
            </w:r>
          </w:p>
        </w:tc>
        <w:tc>
          <w:tcPr>
            <w:tcW w:w="2043" w:type="dxa"/>
            <w:tcBorders>
              <w:top w:val="single" w:sz="8" w:space="0" w:color="FFFFFF"/>
              <w:start w:val="single" w:sz="8" w:space="0" w:color="FFFFFF"/>
              <w:bottom w:val="single" w:sz="8" w:space="0" w:color="C0C0C0"/>
              <w:end w:val="single" w:sz="8" w:space="0" w:color="FFFFFF"/>
            </w:tcBorders>
            <w:shd w:fill="48508B" w:val="clear"/>
          </w:tcPr>
          <w:p>
            <w:pPr>
              <w:pStyle w:val="TableParagraph"/>
              <w:spacing w:lineRule="auto" w:line="240" w:before="45" w:after="0"/>
              <w:ind w:start="372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color w:val="FFFFFF"/>
                <w:spacing w:val="-5"/>
                <w:sz w:val="20"/>
              </w:rPr>
              <w:t>Total</w:t>
            </w:r>
            <w:r>
              <w:rPr>
                <w:rFonts w:ascii="Arial" w:hAnsi="Arial"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color w:val="FFFFFF"/>
                <w:sz w:val="20"/>
              </w:rPr>
              <w:t>Question</w:t>
            </w:r>
          </w:p>
        </w:tc>
        <w:tc>
          <w:tcPr>
            <w:tcW w:w="2043" w:type="dxa"/>
            <w:tcBorders>
              <w:top w:val="single" w:sz="8" w:space="0" w:color="FFFFFF"/>
              <w:start w:val="single" w:sz="8" w:space="0" w:color="FFFFFF"/>
              <w:bottom w:val="single" w:sz="8" w:space="0" w:color="C0C0C0"/>
              <w:end w:val="single" w:sz="8" w:space="0" w:color="FFFFFF"/>
            </w:tcBorders>
            <w:shd w:fill="48508B" w:val="clear"/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color w:val="FFFFFF"/>
                <w:sz w:val="20"/>
              </w:rPr>
              <w:t>Correct</w:t>
            </w:r>
          </w:p>
        </w:tc>
        <w:tc>
          <w:tcPr>
            <w:tcW w:w="2043" w:type="dxa"/>
            <w:tcBorders>
              <w:top w:val="single" w:sz="8" w:space="0" w:color="FFFFFF"/>
              <w:start w:val="single" w:sz="8" w:space="0" w:color="FFFFFF"/>
              <w:bottom w:val="single" w:sz="8" w:space="0" w:color="C0C0C0"/>
              <w:end w:val="single" w:sz="8" w:space="0" w:color="FFFFFF"/>
            </w:tcBorders>
            <w:shd w:fill="48508B" w:val="clear"/>
          </w:tcPr>
          <w:p>
            <w:pPr>
              <w:pStyle w:val="TableParagraph"/>
              <w:spacing w:lineRule="auto" w:line="240" w:before="45" w:after="0"/>
              <w:ind w:start="622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color w:val="FFFFFF"/>
                <w:sz w:val="20"/>
              </w:rPr>
              <w:t>Incorrect</w:t>
            </w:r>
          </w:p>
        </w:tc>
        <w:tc>
          <w:tcPr>
            <w:tcW w:w="2043" w:type="dxa"/>
            <w:tcBorders>
              <w:top w:val="single" w:sz="8" w:space="0" w:color="FFFFFF"/>
              <w:start w:val="single" w:sz="8" w:space="0" w:color="FFFFFF"/>
              <w:bottom w:val="single" w:sz="8" w:space="0" w:color="C0C0C0"/>
              <w:end w:val="single" w:sz="8" w:space="0" w:color="FFFFFF"/>
            </w:tcBorders>
            <w:shd w:fill="48508B" w:val="clear"/>
          </w:tcPr>
          <w:p>
            <w:pPr>
              <w:pStyle w:val="TableParagraph"/>
              <w:spacing w:lineRule="auto" w:line="240" w:before="45" w:after="0"/>
              <w:ind w:start="433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color w:val="FFFFFF"/>
                <w:sz w:val="20"/>
              </w:rPr>
              <w:t>Scoring</w:t>
            </w:r>
            <w:r>
              <w:rPr>
                <w:rFonts w:ascii="Arial" w:hAnsi="Arial"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color w:val="FFFFFF"/>
                <w:sz w:val="20"/>
              </w:rPr>
              <w:t>Rate</w:t>
            </w:r>
          </w:p>
        </w:tc>
      </w:tr>
      <w:tr>
        <w:trPr>
          <w:trHeight w:val="343" w:hRule="exact"/>
        </w:trPr>
        <w:tc>
          <w:tcPr>
            <w:tcW w:w="2535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start="390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</w:rPr>
              <w:t xml:space="preserve">P1 </w:t>
              <w:softHyphen/>
              <w:t xml:space="preserve"> Short</w:t>
            </w:r>
            <w:r>
              <w:rPr>
                <w:rFonts w:cs="Arial" w:ascii="Arial" w:hAnsi="Arial"/>
                <w:spacing w:val="-3"/>
                <w:sz w:val="20"/>
              </w:rPr>
              <w:t xml:space="preserve"> </w:t>
            </w:r>
            <w:r>
              <w:rPr>
                <w:rFonts w:cs="Arial" w:ascii="Arial" w:hAnsi="Arial"/>
                <w:sz w:val="20"/>
              </w:rPr>
              <w:t>Passage</w:t>
            </w:r>
          </w:p>
        </w:tc>
        <w:tc>
          <w:tcPr>
            <w:tcW w:w="204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w w:val="100"/>
                <w:sz w:val="20"/>
              </w:rPr>
              <w:t>6</w:t>
            </w:r>
          </w:p>
        </w:tc>
        <w:tc>
          <w:tcPr>
            <w:tcW w:w="204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04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04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hint="eastAsia" w:ascii="Arial" w:hAnsi="Arial"/>
                <w:sz w:val="20"/>
                <w:lang w:eastAsia="zh-CN"/>
              </w:rPr>
              <w:t>33</w:t>
            </w:r>
            <w:r>
              <w:rPr>
                <w:rFonts w:ascii="Arial" w:hAnsi="Arial"/>
                <w:sz w:val="20"/>
              </w:rPr>
              <w:t>%</w:t>
            </w:r>
          </w:p>
        </w:tc>
      </w:tr>
      <w:tr>
        <w:trPr>
          <w:trHeight w:val="343" w:hRule="exact"/>
        </w:trPr>
        <w:tc>
          <w:tcPr>
            <w:tcW w:w="2535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start="640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</w:rPr>
              <w:t xml:space="preserve">P2 </w:t>
              <w:softHyphen/>
            </w:r>
            <w:r>
              <w:rPr>
                <w:rFonts w:cs="Arial" w:ascii="Arial" w:hAnsi="Arial"/>
                <w:spacing w:val="-2"/>
                <w:sz w:val="20"/>
              </w:rPr>
              <w:t xml:space="preserve"> </w:t>
            </w:r>
            <w:r>
              <w:rPr>
                <w:rFonts w:cs="Arial" w:ascii="Arial" w:hAnsi="Arial"/>
                <w:sz w:val="20"/>
              </w:rPr>
              <w:t>Matching</w:t>
            </w:r>
          </w:p>
        </w:tc>
        <w:tc>
          <w:tcPr>
            <w:tcW w:w="204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w w:val="100"/>
                <w:sz w:val="20"/>
              </w:rPr>
              <w:t>7</w:t>
            </w:r>
          </w:p>
        </w:tc>
        <w:tc>
          <w:tcPr>
            <w:tcW w:w="204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204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04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宋体" w:hint="eastAsia" w:ascii="Arial" w:hAnsi="Arial"/>
                <w:sz w:val="20"/>
                <w:lang w:eastAsia="zh-CN"/>
              </w:rPr>
              <w:t>71</w:t>
            </w:r>
            <w:r>
              <w:rPr>
                <w:rFonts w:ascii="Arial" w:hAnsi="Arial"/>
                <w:sz w:val="20"/>
              </w:rPr>
              <w:t>%</w:t>
            </w:r>
          </w:p>
        </w:tc>
      </w:tr>
      <w:tr>
        <w:trPr>
          <w:trHeight w:val="343" w:hRule="exact"/>
        </w:trPr>
        <w:tc>
          <w:tcPr>
            <w:tcW w:w="2535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start="406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</w:rPr>
              <w:t xml:space="preserve">P3 </w:t>
              <w:softHyphen/>
              <w:t xml:space="preserve"> Long</w:t>
            </w:r>
            <w:r>
              <w:rPr>
                <w:rFonts w:cs="Arial" w:ascii="Arial" w:hAnsi="Arial"/>
                <w:spacing w:val="-3"/>
                <w:sz w:val="20"/>
              </w:rPr>
              <w:t xml:space="preserve"> </w:t>
            </w:r>
            <w:r>
              <w:rPr>
                <w:rFonts w:cs="Arial" w:ascii="Arial" w:hAnsi="Arial"/>
                <w:sz w:val="20"/>
              </w:rPr>
              <w:t>Passage</w:t>
            </w:r>
          </w:p>
        </w:tc>
        <w:tc>
          <w:tcPr>
            <w:tcW w:w="204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w w:val="100"/>
                <w:sz w:val="20"/>
              </w:rPr>
              <w:t>5</w:t>
            </w:r>
          </w:p>
        </w:tc>
        <w:tc>
          <w:tcPr>
            <w:tcW w:w="204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04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204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宋体" w:hint="eastAsia" w:ascii="Arial" w:hAnsi="Arial"/>
                <w:sz w:val="20"/>
                <w:lang w:eastAsia="zh-CN"/>
              </w:rPr>
              <w:t>40</w:t>
            </w:r>
            <w:r>
              <w:rPr>
                <w:rFonts w:ascii="Arial" w:hAnsi="Arial"/>
                <w:sz w:val="20"/>
              </w:rPr>
              <w:t>%</w:t>
            </w:r>
          </w:p>
        </w:tc>
      </w:tr>
      <w:tr>
        <w:trPr>
          <w:trHeight w:val="343" w:hRule="exact"/>
        </w:trPr>
        <w:tc>
          <w:tcPr>
            <w:tcW w:w="2535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start="790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</w:rPr>
              <w:t xml:space="preserve">P4 </w:t>
              <w:softHyphen/>
            </w:r>
            <w:r>
              <w:rPr>
                <w:rFonts w:cs="Arial" w:ascii="Arial" w:hAnsi="Arial"/>
                <w:spacing w:val="-2"/>
                <w:sz w:val="20"/>
              </w:rPr>
              <w:t xml:space="preserve"> </w:t>
            </w:r>
            <w:r>
              <w:rPr>
                <w:rFonts w:cs="Arial" w:ascii="Arial" w:hAnsi="Arial"/>
                <w:sz w:val="20"/>
              </w:rPr>
              <w:t>Cloze</w:t>
            </w:r>
          </w:p>
        </w:tc>
        <w:tc>
          <w:tcPr>
            <w:tcW w:w="204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w w:val="100"/>
                <w:sz w:val="20"/>
              </w:rPr>
              <w:t>6</w:t>
            </w:r>
          </w:p>
        </w:tc>
        <w:tc>
          <w:tcPr>
            <w:tcW w:w="204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04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204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宋体" w:hint="eastAsia" w:ascii="Arial" w:hAnsi="Arial"/>
                <w:sz w:val="20"/>
                <w:lang w:eastAsia="zh-CN"/>
              </w:rPr>
              <w:t>100</w:t>
            </w:r>
            <w:r>
              <w:rPr>
                <w:rFonts w:ascii="Arial" w:hAnsi="Arial"/>
                <w:sz w:val="20"/>
              </w:rPr>
              <w:t>%</w:t>
            </w:r>
          </w:p>
        </w:tc>
      </w:tr>
      <w:tr>
        <w:trPr>
          <w:trHeight w:val="343" w:hRule="exact"/>
        </w:trPr>
        <w:tc>
          <w:tcPr>
            <w:tcW w:w="2535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start="90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</w:rPr>
              <w:t xml:space="preserve">P5 </w:t>
              <w:softHyphen/>
              <w:t xml:space="preserve"> Sentence</w:t>
            </w:r>
            <w:r>
              <w:rPr>
                <w:rFonts w:cs="Arial" w:ascii="Arial" w:hAnsi="Arial"/>
                <w:spacing w:val="-3"/>
                <w:sz w:val="20"/>
              </w:rPr>
              <w:t xml:space="preserve"> </w:t>
            </w:r>
            <w:r>
              <w:rPr>
                <w:rFonts w:cs="Arial" w:ascii="Arial" w:hAnsi="Arial"/>
                <w:sz w:val="20"/>
              </w:rPr>
              <w:t>Completion</w:t>
            </w:r>
          </w:p>
        </w:tc>
        <w:tc>
          <w:tcPr>
            <w:tcW w:w="204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w w:val="100"/>
                <w:sz w:val="20"/>
              </w:rPr>
              <w:t>6</w:t>
            </w:r>
          </w:p>
        </w:tc>
        <w:tc>
          <w:tcPr>
            <w:tcW w:w="204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04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043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宋体" w:hint="eastAsia" w:ascii="Arial" w:hAnsi="Arial"/>
                <w:sz w:val="20"/>
                <w:lang w:eastAsia="zh-CN"/>
              </w:rPr>
              <w:t>67</w:t>
            </w:r>
            <w:r>
              <w:rPr>
                <w:rFonts w:ascii="Arial" w:hAnsi="Arial"/>
                <w:sz w:val="20"/>
              </w:rPr>
              <w:t>%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TableParagraph"/>
        <w:spacing w:lineRule="auto" w:line="360" w:before="45" w:after="0"/>
        <w:ind w:start="406" w:end="0"/>
        <w:jc w:val="start"/>
        <w:rPr>
          <w:rFonts w:ascii="Arial" w:hAnsi="Arial" w:eastAsia="宋体" w:cs="Arial"/>
          <w:b/>
          <w:bCs/>
          <w:sz w:val="24"/>
          <w:szCs w:val="32"/>
          <w:lang w:eastAsia="zh-CN"/>
        </w:rPr>
      </w:pPr>
      <w:r>
        <w:rPr>
          <w:rFonts w:eastAsia="宋体" w:cs="Arial" w:hint="eastAsia" w:ascii="Arial" w:hAnsi="Arial"/>
          <w:b/>
          <w:bCs/>
          <w:sz w:val="24"/>
          <w:szCs w:val="32"/>
          <w:lang w:eastAsia="zh-CN"/>
        </w:rPr>
        <w:t>117</w:t>
      </w:r>
      <w:r>
        <w:rPr>
          <w:rFonts w:ascii="Arial" w:hAnsi="Arial" w:cs="Arial" w:hint="eastAsia" w:eastAsia="宋体"/>
          <w:b/>
          <w:bCs/>
          <w:sz w:val="24"/>
          <w:szCs w:val="32"/>
          <w:lang w:eastAsia="zh-CN"/>
        </w:rPr>
        <w:t>分</w:t>
      </w:r>
    </w:p>
    <w:p>
      <w:pPr>
        <w:pStyle w:val="TableParagraph"/>
        <w:spacing w:lineRule="auto" w:line="360" w:before="45" w:after="0"/>
        <w:ind w:start="406" w:end="0"/>
        <w:jc w:val="start"/>
        <w:rPr>
          <w:rFonts w:ascii="Arial" w:hAnsi="Arial" w:cs="Arial"/>
          <w:b/>
          <w:bCs/>
          <w:sz w:val="24"/>
          <w:szCs w:val="32"/>
        </w:rPr>
      </w:pPr>
      <w:r>
        <w:rPr>
          <w:rFonts w:ascii="Arial" w:hAnsi="Arial" w:cs="Arial" w:hint="eastAsia"/>
          <w:b/>
          <w:bCs/>
          <w:sz w:val="24"/>
          <w:szCs w:val="32"/>
        </w:rPr>
        <w:t>学生目前阅读理解</w:t>
      </w:r>
      <w:r>
        <w:rPr>
          <w:rFonts w:ascii="Arial" w:hAnsi="Arial" w:cs="Arial" w:hint="eastAsia"/>
          <w:b/>
          <w:bCs/>
          <w:sz w:val="24"/>
          <w:szCs w:val="32"/>
          <w:lang w:eastAsia="zh-CN"/>
        </w:rPr>
        <w:t>较弱，</w:t>
      </w:r>
      <w:r>
        <w:rPr>
          <w:rFonts w:ascii="Arial" w:hAnsi="Arial" w:cs="Arial" w:hint="eastAsia"/>
          <w:b/>
          <w:bCs/>
          <w:sz w:val="24"/>
          <w:szCs w:val="32"/>
        </w:rPr>
        <w:t>涉及问题如下：</w:t>
      </w:r>
    </w:p>
    <w:p>
      <w:pPr>
        <w:pStyle w:val="TableParagraph"/>
        <w:spacing w:lineRule="auto" w:line="360" w:before="45" w:after="0"/>
        <w:ind w:start="406" w:end="0"/>
        <w:jc w:val="start"/>
        <w:rPr>
          <w:rFonts w:ascii="Arial" w:hAnsi="Arial" w:cs="Arial" w:hint="eastAsia"/>
          <w:b/>
          <w:bCs/>
          <w:sz w:val="24"/>
          <w:szCs w:val="32"/>
        </w:rPr>
      </w:pPr>
      <w:r>
        <w:rPr>
          <w:rFonts w:cs="Arial" w:hint="eastAsia" w:ascii="Arial" w:hAnsi="Arial"/>
          <w:b/>
          <w:bCs/>
          <w:sz w:val="24"/>
          <w:szCs w:val="32"/>
          <w:lang w:eastAsia="zh-CN"/>
        </w:rPr>
        <w:t>1</w:t>
      </w:r>
      <w:r>
        <w:rPr>
          <w:rFonts w:ascii="Arial" w:hAnsi="Arial" w:cs="Arial" w:hint="eastAsia"/>
          <w:b/>
          <w:bCs/>
          <w:sz w:val="24"/>
          <w:szCs w:val="32"/>
          <w:lang w:eastAsia="zh-CN"/>
        </w:rPr>
        <w:t>长短篇文本细节定位能力严重缺失</w:t>
      </w:r>
      <w:r>
        <w:rPr>
          <w:rFonts w:cs="Arial" w:hint="eastAsia" w:ascii="Arial" w:hAnsi="Arial"/>
          <w:b/>
          <w:bCs/>
          <w:sz w:val="24"/>
          <w:szCs w:val="32"/>
          <w:lang w:eastAsia="zh-CN"/>
        </w:rPr>
        <w:t>P1</w:t>
      </w:r>
      <w:r>
        <w:rPr>
          <w:rFonts w:ascii="Arial" w:hAnsi="Arial" w:cs="Arial" w:hint="eastAsia"/>
          <w:b/>
          <w:bCs/>
          <w:sz w:val="24"/>
          <w:szCs w:val="32"/>
          <w:lang w:eastAsia="zh-CN"/>
        </w:rPr>
        <w:t>、</w:t>
      </w:r>
      <w:r>
        <w:rPr>
          <w:rFonts w:cs="Arial" w:hint="eastAsia" w:ascii="Arial" w:hAnsi="Arial"/>
          <w:b/>
          <w:bCs/>
          <w:sz w:val="24"/>
          <w:szCs w:val="32"/>
          <w:lang w:eastAsia="zh-CN"/>
        </w:rPr>
        <w:t xml:space="preserve">P3 </w:t>
      </w:r>
      <w:r>
        <w:rPr>
          <w:rFonts w:ascii="Arial" w:hAnsi="Arial" w:cs="Arial" w:hint="eastAsia"/>
          <w:b/>
          <w:bCs/>
          <w:sz w:val="24"/>
          <w:szCs w:val="32"/>
          <w:lang w:eastAsia="zh-CN"/>
        </w:rPr>
        <w:t xml:space="preserve">大面积失分，反映出基础文本理解能力薄弱：对题干核心关键词敏感度极低，无法快速在原文定位答案区间；对 </w:t>
      </w:r>
      <w:r>
        <w:rPr>
          <w:rFonts w:cs="Arial" w:hint="eastAsia" w:ascii="Arial" w:hAnsi="Arial"/>
          <w:b/>
          <w:bCs/>
          <w:sz w:val="24"/>
          <w:szCs w:val="32"/>
          <w:lang w:eastAsia="zh-CN"/>
        </w:rPr>
        <w:t xml:space="preserve">KET </w:t>
      </w:r>
      <w:r>
        <w:rPr>
          <w:rFonts w:ascii="Arial" w:hAnsi="Arial" w:cs="Arial" w:hint="eastAsia"/>
          <w:b/>
          <w:bCs/>
          <w:sz w:val="24"/>
          <w:szCs w:val="32"/>
          <w:lang w:eastAsia="zh-CN"/>
        </w:rPr>
        <w:t>高频同义替换识别能力不足，极易被干扰信息误导，无法精准抓取文本细节、提炼段落主旨，细节题、主旨题均大量失误。</w:t>
      </w:r>
    </w:p>
    <w:p>
      <w:pPr>
        <w:pStyle w:val="TableParagraph"/>
        <w:spacing w:lineRule="auto" w:line="360" w:before="45" w:after="0"/>
        <w:ind w:start="406" w:end="0"/>
        <w:jc w:val="start"/>
        <w:rPr>
          <w:rFonts w:ascii="Arial" w:hAnsi="Arial" w:cs="Arial" w:hint="eastAsia"/>
          <w:b/>
          <w:bCs/>
          <w:sz w:val="24"/>
          <w:szCs w:val="32"/>
        </w:rPr>
      </w:pPr>
      <w:r>
        <w:rPr>
          <w:rFonts w:eastAsia="宋体" w:cs="Arial" w:hint="eastAsia" w:ascii="Arial" w:hAnsi="Arial"/>
          <w:b/>
          <w:bCs/>
          <w:sz w:val="24"/>
          <w:szCs w:val="32"/>
          <w:lang w:eastAsia="zh-CN"/>
        </w:rPr>
        <w:t>2</w:t>
      </w:r>
      <w:r>
        <w:rPr>
          <w:rFonts w:ascii="Arial" w:hAnsi="Arial" w:cs="Arial" w:hint="eastAsia"/>
          <w:b/>
          <w:bCs/>
          <w:sz w:val="24"/>
          <w:szCs w:val="32"/>
          <w:lang w:eastAsia="zh-CN"/>
        </w:rPr>
        <w:t>信息匹配能力稳定性不足</w:t>
      </w:r>
      <w:r>
        <w:rPr>
          <w:rFonts w:cs="Arial" w:hint="eastAsia" w:ascii="Arial" w:hAnsi="Arial"/>
          <w:b/>
          <w:bCs/>
          <w:sz w:val="24"/>
          <w:szCs w:val="32"/>
          <w:lang w:eastAsia="zh-CN"/>
        </w:rPr>
        <w:t xml:space="preserve">P2 </w:t>
      </w:r>
      <w:r>
        <w:rPr>
          <w:rFonts w:ascii="Arial" w:hAnsi="Arial" w:cs="Arial" w:hint="eastAsia"/>
          <w:b/>
          <w:bCs/>
          <w:sz w:val="24"/>
          <w:szCs w:val="32"/>
          <w:lang w:eastAsia="zh-CN"/>
        </w:rPr>
        <w:t>匹配题虽有基础得分，但仍存在失分问题，面对多组相似信息时，人物、观点的对应匹配精度不够，容易混淆相近选项，解题逻辑不够严谨。</w:t>
      </w:r>
    </w:p>
    <w:p>
      <w:pPr>
        <w:pStyle w:val="TableParagraph"/>
        <w:spacing w:lineRule="auto" w:line="360" w:before="45" w:after="0"/>
        <w:ind w:start="406" w:end="0"/>
        <w:jc w:val="start"/>
        <w:rPr>
          <w:rFonts w:ascii="Arial" w:hAnsi="Arial" w:cs="Arial" w:hint="eastAsia"/>
          <w:b/>
          <w:bCs/>
          <w:sz w:val="24"/>
          <w:szCs w:val="32"/>
        </w:rPr>
      </w:pPr>
      <w:r>
        <w:rPr>
          <w:rFonts w:cs="Arial" w:hint="eastAsia" w:ascii="Arial" w:hAnsi="Arial"/>
          <w:b/>
          <w:bCs/>
          <w:sz w:val="24"/>
          <w:szCs w:val="32"/>
          <w:lang w:eastAsia="zh-CN"/>
        </w:rPr>
        <w:t>3</w:t>
      </w:r>
      <w:r>
        <w:rPr>
          <w:rFonts w:ascii="Arial" w:hAnsi="Arial" w:cs="Arial" w:hint="eastAsia"/>
          <w:b/>
          <w:bCs/>
          <w:sz w:val="24"/>
          <w:szCs w:val="32"/>
          <w:lang w:eastAsia="zh-CN"/>
        </w:rPr>
        <w:t>篇章逻辑把控能力不均衡仅完形填空的篇章逻辑应用扎实，长短篇阅读、句子补全中，对上下文语义衔接、逻辑关系的梳理能力薄弱。</w:t>
      </w:r>
    </w:p>
    <w:p>
      <w:pPr>
        <w:pStyle w:val="TableParagraph"/>
        <w:spacing w:lineRule="auto" w:line="360" w:before="45" w:after="0"/>
        <w:ind w:start="406" w:end="0"/>
        <w:jc w:val="start"/>
        <w:rPr>
          <w:rFonts w:ascii="Arial" w:hAnsi="Arial" w:cs="Arial" w:hint="eastAsia"/>
          <w:b/>
          <w:bCs/>
          <w:sz w:val="24"/>
          <w:szCs w:val="32"/>
        </w:rPr>
        <w:sectPr>
          <w:type w:val="nextPage"/>
          <w:pgSz w:w="11906" w:h="16838"/>
          <w:pgMar w:left="480" w:right="460" w:gutter="0" w:header="0" w:top="500" w:footer="0" w:bottom="28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cs="Arial" w:hint="eastAsia" w:ascii="Arial" w:hAnsi="Arial"/>
          <w:b/>
          <w:bCs/>
          <w:sz w:val="24"/>
          <w:szCs w:val="32"/>
        </w:rPr>
      </w:r>
    </w:p>
    <w:p>
      <w:pPr>
        <w:pStyle w:val="Normal"/>
        <w:spacing w:before="70" w:after="0"/>
        <w:ind w:start="503" w:end="0"/>
        <w:jc w:val="start"/>
        <w:rPr>
          <w:rFonts w:ascii="Arial" w:hAnsi="Arial" w:eastAsia="Arial" w:cs="Arial"/>
          <w:sz w:val="30"/>
          <w:szCs w:val="30"/>
        </w:rPr>
      </w:pPr>
      <w:r>
        <mc:AlternateContent>
          <mc:Choice Requires="wpg">
            <w:drawing>
              <wp:anchor distT="0" distB="0" distL="114935" distR="113665" simplePos="0" relativeHeight="12" behindDoc="0" locked="0" layoutInCell="0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50165</wp:posOffset>
                </wp:positionV>
                <wp:extent cx="192405" cy="192405"/>
                <wp:effectExtent l="635" t="635" r="0" b="0"/>
                <wp:wrapNone/>
                <wp:docPr id="177" name="组合 37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40" cy="192240"/>
                          <a:chOff x="0" y="0"/>
                          <a:chExt cx="192240" cy="192240"/>
                        </a:xfrm>
                      </wpg:grpSpPr>
                      <wps:wsp>
                        <wps:cNvPr id="178" name="任意多边形 378"/>
                        <wps:cNvSpPr/>
                        <wps:spPr>
                          <a:xfrm>
                            <a:off x="0" y="0"/>
                            <a:ext cx="192240" cy="19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03" h="303">
                                <a:moveTo>
                                  <a:pt x="283" y="302"/>
                                </a:moveTo>
                                <a:lnTo>
                                  <a:pt x="11" y="302"/>
                                </a:lnTo>
                                <a:lnTo>
                                  <a:pt x="0" y="292"/>
                                </a:lnTo>
                                <a:lnTo>
                                  <a:pt x="0" y="205"/>
                                </a:lnTo>
                                <a:lnTo>
                                  <a:pt x="3" y="199"/>
                                </a:lnTo>
                                <a:lnTo>
                                  <a:pt x="201" y="0"/>
                                </a:lnTo>
                                <a:lnTo>
                                  <a:pt x="217" y="0"/>
                                </a:lnTo>
                                <a:lnTo>
                                  <a:pt x="243" y="26"/>
                                </a:lnTo>
                                <a:lnTo>
                                  <a:pt x="209" y="26"/>
                                </a:lnTo>
                                <a:lnTo>
                                  <a:pt x="173" y="62"/>
                                </a:lnTo>
                                <a:lnTo>
                                  <a:pt x="190" y="79"/>
                                </a:lnTo>
                                <a:lnTo>
                                  <a:pt x="156" y="79"/>
                                </a:lnTo>
                                <a:lnTo>
                                  <a:pt x="29" y="206"/>
                                </a:lnTo>
                                <a:lnTo>
                                  <a:pt x="54" y="231"/>
                                </a:lnTo>
                                <a:lnTo>
                                  <a:pt x="88" y="231"/>
                                </a:lnTo>
                                <a:lnTo>
                                  <a:pt x="84" y="235"/>
                                </a:lnTo>
                                <a:lnTo>
                                  <a:pt x="24" y="235"/>
                                </a:lnTo>
                                <a:lnTo>
                                  <a:pt x="24" y="278"/>
                                </a:lnTo>
                                <a:lnTo>
                                  <a:pt x="283" y="278"/>
                                </a:lnTo>
                                <a:lnTo>
                                  <a:pt x="288" y="284"/>
                                </a:lnTo>
                                <a:lnTo>
                                  <a:pt x="288" y="297"/>
                                </a:lnTo>
                                <a:lnTo>
                                  <a:pt x="283" y="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9" name="任意多边形 379"/>
                        <wps:cNvSpPr/>
                        <wps:spPr>
                          <a:xfrm>
                            <a:off x="0" y="0"/>
                            <a:ext cx="192240" cy="19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03" h="303">
                                <a:moveTo>
                                  <a:pt x="274" y="129"/>
                                </a:moveTo>
                                <a:lnTo>
                                  <a:pt x="240" y="129"/>
                                </a:lnTo>
                                <a:lnTo>
                                  <a:pt x="276" y="93"/>
                                </a:lnTo>
                                <a:lnTo>
                                  <a:pt x="209" y="26"/>
                                </a:lnTo>
                                <a:lnTo>
                                  <a:pt x="243" y="26"/>
                                </a:lnTo>
                                <a:lnTo>
                                  <a:pt x="302" y="86"/>
                                </a:lnTo>
                                <a:lnTo>
                                  <a:pt x="302" y="101"/>
                                </a:lnTo>
                                <a:lnTo>
                                  <a:pt x="274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0" name="任意多边形 380"/>
                        <wps:cNvSpPr/>
                        <wps:spPr>
                          <a:xfrm>
                            <a:off x="0" y="0"/>
                            <a:ext cx="192240" cy="19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03" h="303">
                                <a:moveTo>
                                  <a:pt x="88" y="231"/>
                                </a:moveTo>
                                <a:lnTo>
                                  <a:pt x="54" y="231"/>
                                </a:lnTo>
                                <a:lnTo>
                                  <a:pt x="181" y="104"/>
                                </a:lnTo>
                                <a:lnTo>
                                  <a:pt x="156" y="79"/>
                                </a:lnTo>
                                <a:lnTo>
                                  <a:pt x="190" y="79"/>
                                </a:lnTo>
                                <a:lnTo>
                                  <a:pt x="232" y="121"/>
                                </a:lnTo>
                                <a:lnTo>
                                  <a:pt x="198" y="121"/>
                                </a:lnTo>
                                <a:lnTo>
                                  <a:pt x="88" y="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1" name="任意多边形 381"/>
                        <wps:cNvSpPr/>
                        <wps:spPr>
                          <a:xfrm>
                            <a:off x="0" y="0"/>
                            <a:ext cx="192240" cy="19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03" h="303">
                                <a:moveTo>
                                  <a:pt x="130" y="273"/>
                                </a:moveTo>
                                <a:lnTo>
                                  <a:pt x="96" y="273"/>
                                </a:lnTo>
                                <a:lnTo>
                                  <a:pt x="223" y="146"/>
                                </a:lnTo>
                                <a:lnTo>
                                  <a:pt x="198" y="121"/>
                                </a:lnTo>
                                <a:lnTo>
                                  <a:pt x="232" y="121"/>
                                </a:lnTo>
                                <a:lnTo>
                                  <a:pt x="240" y="129"/>
                                </a:lnTo>
                                <a:lnTo>
                                  <a:pt x="274" y="129"/>
                                </a:lnTo>
                                <a:lnTo>
                                  <a:pt x="130" y="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2" name="任意多边形 382"/>
                        <wps:cNvSpPr/>
                        <wps:spPr>
                          <a:xfrm>
                            <a:off x="0" y="0"/>
                            <a:ext cx="192240" cy="19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03" h="303">
                                <a:moveTo>
                                  <a:pt x="125" y="278"/>
                                </a:moveTo>
                                <a:lnTo>
                                  <a:pt x="67" y="278"/>
                                </a:lnTo>
                                <a:lnTo>
                                  <a:pt x="24" y="235"/>
                                </a:lnTo>
                                <a:lnTo>
                                  <a:pt x="84" y="235"/>
                                </a:lnTo>
                                <a:lnTo>
                                  <a:pt x="71" y="248"/>
                                </a:lnTo>
                                <a:lnTo>
                                  <a:pt x="96" y="273"/>
                                </a:lnTo>
                                <a:lnTo>
                                  <a:pt x="130" y="273"/>
                                </a:lnTo>
                                <a:lnTo>
                                  <a:pt x="125" y="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377" style="position:absolute;margin-left:30pt;margin-top:3.95pt;width:15.15pt;height:15.15pt" coordorigin="600,79" coordsize="303,303">
                <v:shape id="shape_0" coordsize="303,303" fillcolor="#48508b" stroked="f" o:allowincell="f" style="position:absolute;left:600;top:79;width:302;height:302;mso-wrap-style:none;v-text-anchor:middle;mso-position-horizontal-relative:page" path="m283,302l11,302l0,292l0,205l3,199l201,0l217,0l243,26l209,26l173,62l190,79l156,79l29,206l54,231l88,231l84,235l24,235l24,278l283,278l288,284l288,297l283,302xe">
                  <v:fill o:detectmouseclick="t" type="solid" color2="#b7af74"/>
                  <v:stroke color="#3465a4" joinstyle="round" endcap="flat"/>
                  <w10:wrap type="none"/>
                </v:shape>
                <v:shape id="shape_0" coordsize="303,303" fillcolor="#48508b" stroked="f" o:allowincell="f" style="position:absolute;left:600;top:79;width:302;height:302;mso-wrap-style:none;v-text-anchor:middle;mso-position-horizontal-relative:page" path="m274,129l240,129l276,93l209,26l243,26l302,86l302,101l274,129xe">
                  <v:fill o:detectmouseclick="t" type="solid" color2="#b7af74"/>
                  <v:stroke color="#3465a4" joinstyle="round" endcap="flat"/>
                  <w10:wrap type="none"/>
                </v:shape>
                <v:shape id="shape_0" coordsize="303,303" fillcolor="#48508b" stroked="f" o:allowincell="f" style="position:absolute;left:600;top:79;width:302;height:302;mso-wrap-style:none;v-text-anchor:middle;mso-position-horizontal-relative:page" path="m88,231l54,231l181,104l156,79l190,79l232,121l198,121l88,231xe">
                  <v:fill o:detectmouseclick="t" type="solid" color2="#b7af74"/>
                  <v:stroke color="#3465a4" joinstyle="round" endcap="flat"/>
                  <w10:wrap type="none"/>
                </v:shape>
                <v:shape id="shape_0" coordsize="303,303" fillcolor="#48508b" stroked="f" o:allowincell="f" style="position:absolute;left:600;top:79;width:302;height:302;mso-wrap-style:none;v-text-anchor:middle;mso-position-horizontal-relative:page" path="m130,273l96,273l223,146l198,121l232,121l240,129l274,129l130,273xe">
                  <v:fill o:detectmouseclick="t" type="solid" color2="#b7af74"/>
                  <v:stroke color="#3465a4" joinstyle="round" endcap="flat"/>
                  <w10:wrap type="none"/>
                </v:shape>
                <v:shape id="shape_0" coordsize="303,303" fillcolor="#48508b" stroked="f" o:allowincell="f" style="position:absolute;left:600;top:79;width:302;height:302;mso-wrap-style:none;v-text-anchor:middle;mso-position-horizontal-relative:page" path="m125,278l67,278l24,235l84,235l71,248l96,273l130,273l125,278xe">
                  <v:fill o:detectmouseclick="t" type="solid" color2="#b7af74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ascii="Arial" w:hAnsi="Arial"/>
          <w:b/>
          <w:sz w:val="30"/>
        </w:rPr>
        <w:t>WRITING</w:t>
      </w:r>
    </w:p>
    <w:p>
      <w:pPr>
        <w:pStyle w:val="Normal"/>
        <w:spacing w:lineRule="auto" w:line="240" w:before="3" w:after="0"/>
        <w:rPr>
          <w:rFonts w:ascii="Arial" w:hAnsi="Arial" w:eastAsia="Arial" w:cs="Arial"/>
          <w:b/>
          <w:bCs/>
          <w:sz w:val="9"/>
          <w:szCs w:val="9"/>
        </w:rPr>
      </w:pPr>
      <w:r>
        <w:rPr>
          <w:rFonts w:eastAsia="Arial" w:cs="Arial" w:ascii="Arial" w:hAnsi="Arial"/>
          <w:b/>
          <w:bCs/>
          <w:sz w:val="9"/>
          <w:szCs w:val="9"/>
        </w:rPr>
      </w:r>
    </w:p>
    <w:p>
      <w:pPr>
        <w:pStyle w:val="Normal"/>
        <w:spacing w:lineRule="exact" w:line="40"/>
        <w:ind w:start="100" w:end="0"/>
        <w:rPr>
          <w:rFonts w:ascii="Arial" w:hAnsi="Arial" w:eastAsia="Arial" w:cs="Arial"/>
          <w:sz w:val="4"/>
          <w:szCs w:val="4"/>
        </w:rPr>
      </w:pPr>
      <w:r>
        <w:rPr>
          <w:rFonts w:ascii="Arial" w:hAnsi="Arial" w:cs="Arial" w:eastAsia="Arial"/>
          <w:sz w:val="4"/>
          <w:szCs w:val="4"/>
        </w:rPr>
        <mc:AlternateContent>
          <mc:Choice Requires="wpg">
            <w:drawing>
              <wp:inline distT="0" distB="0" distL="0" distR="0">
                <wp:extent cx="6822440" cy="11430"/>
                <wp:effectExtent l="0" t="0" r="0" b="0"/>
                <wp:docPr id="183" name="组合 38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2360" cy="11520"/>
                          <a:chOff x="0" y="0"/>
                          <a:chExt cx="6822360" cy="1152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822360" cy="11520"/>
                          </a:xfrm>
                        </wpg:grpSpPr>
                        <wps:wsp>
                          <wps:cNvPr id="184" name="任意多边形 385"/>
                          <wps:cNvSpPr/>
                          <wps:spPr>
                            <a:xfrm>
                              <a:off x="0" y="0"/>
                              <a:ext cx="6822360" cy="115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706" h="1">
                                  <a:moveTo>
                                    <a:pt x="0" y="0"/>
                                  </a:moveTo>
                                  <a:lnTo>
                                    <a:pt x="10706" y="0"/>
                                  </a:lnTo>
                                </a:path>
                              </a:pathLst>
                            </a:custGeom>
                            <a:noFill/>
                            <a:ln w="25560">
                              <a:solidFill>
                                <a:srgbClr val="48508B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alt="组合 383" style="position:absolute;margin-left:0pt;margin-top:-1.05pt;width:537.2pt;height:0.9pt" coordorigin="0,-21" coordsize="10744,18">
                <v:group id="shape_0" alt="组合 384" style="position:absolute;left:0;top:-21;width:10744;height:18">
                  <v:shape id="shape_0" coordsize="10706,1" stroked="t" o:allowincell="f" style="position:absolute;left:0;top:-21;width:10743;height:17;mso-wrap-style:none;v-text-anchor:middle;mso-position-horizontal:center" path="m0,0l10706,0e">
                    <v:fill o:detectmouseclick="t" on="false"/>
                    <v:stroke color="#48508b" weight="25560" joinstyle="round" endcap="flat"/>
                    <w10:wrap type="square"/>
                  </v:shape>
                </v:group>
              </v:group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TableParagraph"/>
        <w:spacing w:lineRule="auto" w:line="360" w:before="45" w:after="0"/>
        <w:ind w:start="406" w:end="0"/>
        <w:jc w:val="start"/>
        <w:rPr>
          <w:rFonts w:ascii="Arial" w:hAnsi="Arial" w:eastAsia="Calibri" w:cs="Arial" w:hint="eastAsia"/>
          <w:b/>
          <w:bCs/>
          <w:sz w:val="24"/>
          <w:szCs w:val="32"/>
          <w:lang w:eastAsia="zh-CN"/>
        </w:rPr>
      </w:pPr>
      <w:r>
        <w:rPr>
          <w:rFonts w:eastAsia="Calibri" w:cs="Arial" w:hint="eastAsia" w:ascii="Arial" w:hAnsi="Arial"/>
          <w:b/>
          <w:bCs/>
          <w:sz w:val="24"/>
          <w:szCs w:val="32"/>
          <w:lang w:eastAsia="zh-CN"/>
        </w:rPr>
        <w:t>1</w:t>
      </w:r>
      <w:r>
        <w:rPr>
          <w:rFonts w:cs="Arial" w:hint="eastAsia" w:ascii="Arial" w:hAnsi="Arial"/>
          <w:b/>
          <w:bCs/>
          <w:sz w:val="24"/>
          <w:szCs w:val="32"/>
          <w:lang w:eastAsia="zh-CN"/>
        </w:rPr>
        <w:t>35</w:t>
      </w:r>
      <w:r>
        <w:rPr>
          <w:rFonts w:ascii="Arial" w:hAnsi="Arial" w:cs="Arial" w:hint="eastAsia"/>
          <w:b/>
          <w:bCs/>
          <w:sz w:val="24"/>
          <w:szCs w:val="32"/>
          <w:lang w:eastAsia="zh-CN"/>
        </w:rPr>
        <w:t>分</w:t>
      </w:r>
    </w:p>
    <w:p>
      <w:pPr>
        <w:pStyle w:val="TableParagraph"/>
        <w:spacing w:lineRule="auto" w:line="360" w:before="45" w:after="0"/>
        <w:ind w:end="0"/>
        <w:jc w:val="start"/>
        <w:rPr/>
      </w:pPr>
      <w:r>
        <w:rPr/>
        <w:drawing>
          <wp:inline distT="0" distB="0" distL="0" distR="0">
            <wp:extent cx="5677535" cy="4814570"/>
            <wp:effectExtent l="0" t="0" r="0" b="0"/>
            <wp:docPr id="1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7" r="-6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4814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ableParagraph"/>
        <w:spacing w:lineRule="auto" w:line="360" w:before="45" w:after="0"/>
        <w:ind w:end="0"/>
        <w:jc w:val="start"/>
        <w:rPr/>
        <w:sectPr>
          <w:type w:val="nextPage"/>
          <w:pgSz w:w="11906" w:h="16838"/>
          <w:pgMar w:left="480" w:right="460" w:gutter="0" w:header="0" w:top="500" w:footer="0" w:bottom="280"/>
          <w:pgNumType w:fmt="decimal"/>
          <w:formProt w:val="false"/>
          <w:textDirection w:val="lrTb"/>
          <w:docGrid w:type="default" w:linePitch="360" w:charSpace="0"/>
        </w:sectPr>
      </w:pPr>
      <w:r>
        <w:rPr/>
        <w:drawing>
          <wp:inline distT="0" distB="0" distL="0" distR="0">
            <wp:extent cx="5810250" cy="4276725"/>
            <wp:effectExtent l="0" t="0" r="0" b="0"/>
            <wp:docPr id="1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27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70" w:after="0"/>
        <w:ind w:start="542" w:end="0"/>
        <w:jc w:val="start"/>
        <w:rPr>
          <w:rFonts w:ascii="Arial" w:hAnsi="Arial" w:eastAsia="Arial" w:cs="Arial"/>
          <w:sz w:val="30"/>
          <w:szCs w:val="30"/>
        </w:rPr>
      </w:pPr>
      <w:r>
        <mc:AlternateContent>
          <mc:Choice Requires="wpg">
            <w:drawing>
              <wp:anchor distT="0" distB="0" distL="114935" distR="114300" simplePos="0" relativeHeight="13" behindDoc="0" locked="0" layoutInCell="0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51435</wp:posOffset>
                </wp:positionV>
                <wp:extent cx="215900" cy="190500"/>
                <wp:effectExtent l="0" t="0" r="0" b="635"/>
                <wp:wrapNone/>
                <wp:docPr id="187" name="组合 38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000" cy="190440"/>
                          <a:chOff x="0" y="0"/>
                          <a:chExt cx="216000" cy="190440"/>
                        </a:xfrm>
                      </wpg:grpSpPr>
                      <wps:wsp>
                        <wps:cNvPr id="188" name="任意多边形 387"/>
                        <wps:cNvSpPr/>
                        <wps:spPr>
                          <a:xfrm>
                            <a:off x="0" y="0"/>
                            <a:ext cx="21600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40" h="300">
                                <a:moveTo>
                                  <a:pt x="65" y="300"/>
                                </a:moveTo>
                                <a:lnTo>
                                  <a:pt x="22" y="297"/>
                                </a:lnTo>
                                <a:lnTo>
                                  <a:pt x="6" y="282"/>
                                </a:lnTo>
                                <a:lnTo>
                                  <a:pt x="0" y="261"/>
                                </a:lnTo>
                                <a:lnTo>
                                  <a:pt x="2" y="147"/>
                                </a:lnTo>
                                <a:lnTo>
                                  <a:pt x="23" y="84"/>
                                </a:lnTo>
                                <a:lnTo>
                                  <a:pt x="66" y="36"/>
                                </a:lnTo>
                                <a:lnTo>
                                  <a:pt x="124" y="6"/>
                                </a:lnTo>
                                <a:lnTo>
                                  <a:pt x="170" y="0"/>
                                </a:lnTo>
                                <a:lnTo>
                                  <a:pt x="180" y="1"/>
                                </a:lnTo>
                                <a:lnTo>
                                  <a:pt x="240" y="15"/>
                                </a:lnTo>
                                <a:lnTo>
                                  <a:pt x="260" y="27"/>
                                </a:lnTo>
                                <a:lnTo>
                                  <a:pt x="171" y="27"/>
                                </a:lnTo>
                                <a:lnTo>
                                  <a:pt x="154" y="27"/>
                                </a:lnTo>
                                <a:lnTo>
                                  <a:pt x="93" y="49"/>
                                </a:lnTo>
                                <a:lnTo>
                                  <a:pt x="48" y="94"/>
                                </a:lnTo>
                                <a:lnTo>
                                  <a:pt x="27" y="157"/>
                                </a:lnTo>
                                <a:lnTo>
                                  <a:pt x="82" y="161"/>
                                </a:lnTo>
                                <a:lnTo>
                                  <a:pt x="98" y="175"/>
                                </a:lnTo>
                                <a:lnTo>
                                  <a:pt x="101" y="183"/>
                                </a:lnTo>
                                <a:lnTo>
                                  <a:pt x="26" y="183"/>
                                </a:lnTo>
                                <a:lnTo>
                                  <a:pt x="26" y="269"/>
                                </a:lnTo>
                                <a:lnTo>
                                  <a:pt x="32" y="274"/>
                                </a:lnTo>
                                <a:lnTo>
                                  <a:pt x="101" y="274"/>
                                </a:lnTo>
                                <a:lnTo>
                                  <a:pt x="101" y="278"/>
                                </a:lnTo>
                                <a:lnTo>
                                  <a:pt x="86" y="294"/>
                                </a:lnTo>
                                <a:lnTo>
                                  <a:pt x="65" y="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9" name="任意多边形 388"/>
                        <wps:cNvSpPr/>
                        <wps:spPr>
                          <a:xfrm>
                            <a:off x="0" y="0"/>
                            <a:ext cx="21600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40" h="300">
                                <a:moveTo>
                                  <a:pt x="300" y="300"/>
                                </a:moveTo>
                                <a:lnTo>
                                  <a:pt x="257" y="297"/>
                                </a:lnTo>
                                <a:lnTo>
                                  <a:pt x="241" y="282"/>
                                </a:lnTo>
                                <a:lnTo>
                                  <a:pt x="235" y="261"/>
                                </a:lnTo>
                                <a:lnTo>
                                  <a:pt x="239" y="179"/>
                                </a:lnTo>
                                <a:lnTo>
                                  <a:pt x="253" y="163"/>
                                </a:lnTo>
                                <a:lnTo>
                                  <a:pt x="274" y="157"/>
                                </a:lnTo>
                                <a:lnTo>
                                  <a:pt x="311" y="143"/>
                                </a:lnTo>
                                <a:lnTo>
                                  <a:pt x="284" y="83"/>
                                </a:lnTo>
                                <a:lnTo>
                                  <a:pt x="235" y="42"/>
                                </a:lnTo>
                                <a:lnTo>
                                  <a:pt x="171" y="27"/>
                                </a:lnTo>
                                <a:lnTo>
                                  <a:pt x="260" y="27"/>
                                </a:lnTo>
                                <a:lnTo>
                                  <a:pt x="309" y="74"/>
                                </a:lnTo>
                                <a:lnTo>
                                  <a:pt x="334" y="129"/>
                                </a:lnTo>
                                <a:lnTo>
                                  <a:pt x="339" y="170"/>
                                </a:lnTo>
                                <a:lnTo>
                                  <a:pt x="339" y="183"/>
                                </a:lnTo>
                                <a:lnTo>
                                  <a:pt x="267" y="183"/>
                                </a:lnTo>
                                <a:lnTo>
                                  <a:pt x="261" y="189"/>
                                </a:lnTo>
                                <a:lnTo>
                                  <a:pt x="261" y="269"/>
                                </a:lnTo>
                                <a:lnTo>
                                  <a:pt x="267" y="274"/>
                                </a:lnTo>
                                <a:lnTo>
                                  <a:pt x="336" y="274"/>
                                </a:lnTo>
                                <a:lnTo>
                                  <a:pt x="336" y="278"/>
                                </a:lnTo>
                                <a:lnTo>
                                  <a:pt x="321" y="294"/>
                                </a:lnTo>
                                <a:lnTo>
                                  <a:pt x="300" y="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0" name="任意多边形 389"/>
                        <wps:cNvSpPr/>
                        <wps:spPr>
                          <a:xfrm>
                            <a:off x="0" y="0"/>
                            <a:ext cx="21600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40" h="300">
                                <a:moveTo>
                                  <a:pt x="101" y="274"/>
                                </a:moveTo>
                                <a:lnTo>
                                  <a:pt x="72" y="274"/>
                                </a:lnTo>
                                <a:lnTo>
                                  <a:pt x="78" y="269"/>
                                </a:lnTo>
                                <a:lnTo>
                                  <a:pt x="78" y="189"/>
                                </a:lnTo>
                                <a:lnTo>
                                  <a:pt x="73" y="183"/>
                                </a:lnTo>
                                <a:lnTo>
                                  <a:pt x="101" y="183"/>
                                </a:lnTo>
                                <a:lnTo>
                                  <a:pt x="104" y="196"/>
                                </a:lnTo>
                                <a:lnTo>
                                  <a:pt x="101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1" name="任意多边形 390"/>
                        <wps:cNvSpPr/>
                        <wps:spPr>
                          <a:xfrm>
                            <a:off x="0" y="0"/>
                            <a:ext cx="21600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40" h="300">
                                <a:moveTo>
                                  <a:pt x="336" y="274"/>
                                </a:moveTo>
                                <a:lnTo>
                                  <a:pt x="307" y="274"/>
                                </a:lnTo>
                                <a:lnTo>
                                  <a:pt x="313" y="269"/>
                                </a:lnTo>
                                <a:lnTo>
                                  <a:pt x="313" y="183"/>
                                </a:lnTo>
                                <a:lnTo>
                                  <a:pt x="339" y="183"/>
                                </a:lnTo>
                                <a:lnTo>
                                  <a:pt x="336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386" style="position:absolute;margin-left:30pt;margin-top:4.05pt;width:17pt;height:15pt" coordorigin="600,81" coordsize="340,300">
                <v:shape id="shape_0" coordsize="340,300" fillcolor="#48508b" stroked="f" o:allowincell="f" style="position:absolute;left:600;top:81;width:339;height:299;mso-wrap-style:none;v-text-anchor:middle;mso-position-horizontal-relative:page" path="m65,300l22,297l6,282l0,261l2,147l23,84l66,36l124,6l170,0l180,1l240,15l260,27l171,27l154,27l93,49l48,94l27,157l82,161l98,175l101,183l26,183l26,269l32,274l101,274l101,278l86,294l65,300xe">
                  <v:fill o:detectmouseclick="t" type="solid" color2="#b7af74"/>
                  <v:stroke color="#3465a4" joinstyle="round" endcap="flat"/>
                  <w10:wrap type="none"/>
                </v:shape>
                <v:shape id="shape_0" coordsize="340,300" fillcolor="#48508b" stroked="f" o:allowincell="f" style="position:absolute;left:600;top:81;width:339;height:299;mso-wrap-style:none;v-text-anchor:middle;mso-position-horizontal-relative:page" path="m300,300l257,297l241,282l235,261l239,179l253,163l274,157l311,143l284,83l235,42l171,27l260,27l309,74l334,129l339,170l339,183l267,183l261,189l261,269l267,274l336,274l336,278l321,294l300,300xe">
                  <v:fill o:detectmouseclick="t" type="solid" color2="#b7af74"/>
                  <v:stroke color="#3465a4" joinstyle="round" endcap="flat"/>
                  <w10:wrap type="none"/>
                </v:shape>
                <v:shape id="shape_0" coordsize="340,300" fillcolor="#48508b" stroked="f" o:allowincell="f" style="position:absolute;left:600;top:81;width:339;height:299;mso-wrap-style:none;v-text-anchor:middle;mso-position-horizontal-relative:page" path="m101,274l72,274l78,269l78,189l73,183l101,183l104,196l101,274xe">
                  <v:fill o:detectmouseclick="t" type="solid" color2="#b7af74"/>
                  <v:stroke color="#3465a4" joinstyle="round" endcap="flat"/>
                  <w10:wrap type="none"/>
                </v:shape>
                <v:shape id="shape_0" coordsize="340,300" fillcolor="#48508b" stroked="f" o:allowincell="f" style="position:absolute;left:600;top:81;width:339;height:299;mso-wrap-style:none;v-text-anchor:middle;mso-position-horizontal-relative:page" path="m336,274l307,274l313,269l313,183l339,183l336,274xe">
                  <v:fill o:detectmouseclick="t" type="solid" color2="#b7af74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ascii="Arial" w:hAnsi="Arial"/>
          <w:b/>
          <w:sz w:val="30"/>
        </w:rPr>
        <w:t>LISTENING</w:t>
      </w:r>
    </w:p>
    <w:p>
      <w:pPr>
        <w:pStyle w:val="Normal"/>
        <w:spacing w:lineRule="auto" w:line="240" w:before="3" w:after="0"/>
        <w:rPr>
          <w:rFonts w:ascii="Arial" w:hAnsi="Arial" w:eastAsia="Arial" w:cs="Arial"/>
          <w:b/>
          <w:bCs/>
          <w:sz w:val="9"/>
          <w:szCs w:val="9"/>
        </w:rPr>
      </w:pPr>
      <w:r>
        <w:rPr>
          <w:rFonts w:eastAsia="Arial" w:cs="Arial" w:ascii="Arial" w:hAnsi="Arial"/>
          <w:b/>
          <w:bCs/>
          <w:sz w:val="9"/>
          <w:szCs w:val="9"/>
        </w:rPr>
      </w:r>
    </w:p>
    <w:p>
      <w:pPr>
        <w:pStyle w:val="Normal"/>
        <w:spacing w:lineRule="exact" w:line="40"/>
        <w:ind w:start="100" w:end="0"/>
        <w:rPr>
          <w:rFonts w:ascii="Arial" w:hAnsi="Arial" w:eastAsia="Arial" w:cs="Arial"/>
          <w:sz w:val="4"/>
          <w:szCs w:val="4"/>
        </w:rPr>
      </w:pPr>
      <w:r>
        <w:rPr>
          <w:rFonts w:ascii="Arial" w:hAnsi="Arial" w:cs="Arial" w:eastAsia="Arial"/>
          <w:sz w:val="4"/>
          <w:szCs w:val="4"/>
        </w:rPr>
        <mc:AlternateContent>
          <mc:Choice Requires="wpg">
            <w:drawing>
              <wp:inline distT="0" distB="0" distL="0" distR="0">
                <wp:extent cx="6822440" cy="11430"/>
                <wp:effectExtent l="0" t="0" r="0" b="0"/>
                <wp:docPr id="192" name="组合 39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2360" cy="11520"/>
                          <a:chOff x="0" y="0"/>
                          <a:chExt cx="6822360" cy="1152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822360" cy="11520"/>
                          </a:xfrm>
                        </wpg:grpSpPr>
                        <wps:wsp>
                          <wps:cNvPr id="193" name="任意多边形 393"/>
                          <wps:cNvSpPr/>
                          <wps:spPr>
                            <a:xfrm>
                              <a:off x="0" y="0"/>
                              <a:ext cx="6822360" cy="115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706" h="1">
                                  <a:moveTo>
                                    <a:pt x="0" y="0"/>
                                  </a:moveTo>
                                  <a:lnTo>
                                    <a:pt x="10706" y="0"/>
                                  </a:lnTo>
                                </a:path>
                              </a:pathLst>
                            </a:custGeom>
                            <a:noFill/>
                            <a:ln w="25560">
                              <a:solidFill>
                                <a:srgbClr val="48508B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alt="组合 391" style="position:absolute;margin-left:0pt;margin-top:-1.05pt;width:537.2pt;height:0.9pt" coordorigin="0,-21" coordsize="10744,18">
                <v:group id="shape_0" alt="组合 392" style="position:absolute;left:0;top:-21;width:10744;height:18">
                  <v:shape id="shape_0" coordsize="10706,1" stroked="t" o:allowincell="f" style="position:absolute;left:0;top:-21;width:10743;height:17;mso-wrap-style:none;v-text-anchor:middle;mso-position-horizontal:center" path="m0,0l10706,0e">
                    <v:fill o:detectmouseclick="t" on="false"/>
                    <v:stroke color="#48508b" weight="25560" joinstyle="round" endcap="flat"/>
                    <w10:wrap type="square"/>
                  </v:shape>
                </v:group>
              </v:group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Normal"/>
        <w:spacing w:before="204" w:after="0"/>
        <w:ind w:start="120" w:end="0"/>
        <w:jc w:val="start"/>
        <w:rPr>
          <w:rFonts w:ascii="Arial" w:hAnsi="Arial" w:eastAsia="Arial" w:cs="Arial"/>
          <w:sz w:val="24"/>
          <w:szCs w:val="24"/>
        </w:rPr>
      </w:pPr>
      <w:r>
        <w:rPr>
          <w:rFonts w:ascii="Arial" w:hAnsi="Arial"/>
          <w:b/>
          <w:sz w:val="24"/>
        </w:rPr>
        <w:t>By Question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Type</w:t>
      </w:r>
    </w:p>
    <w:p>
      <w:pPr>
        <w:pStyle w:val="Normal"/>
        <w:spacing w:lineRule="auto" w:line="240" w:before="9" w:after="0"/>
        <w:rPr>
          <w:rFonts w:ascii="Arial" w:hAnsi="Arial" w:eastAsia="Arial" w:cs="Arial"/>
          <w:b/>
          <w:bCs/>
          <w:sz w:val="19"/>
          <w:szCs w:val="19"/>
        </w:rPr>
      </w:pPr>
      <w:r>
        <w:rPr>
          <w:rFonts w:eastAsia="Arial" w:cs="Arial" w:ascii="Arial" w:hAnsi="Arial"/>
          <w:b/>
          <w:bCs/>
          <w:sz w:val="19"/>
          <w:szCs w:val="19"/>
        </w:rPr>
      </w:r>
    </w:p>
    <w:tbl>
      <w:tblPr>
        <w:tblW w:w="10706" w:type="dxa"/>
        <w:jc w:val="start"/>
        <w:tblInd w:w="1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442"/>
        <w:gridCol w:w="2066"/>
        <w:gridCol w:w="2066"/>
        <w:gridCol w:w="2066"/>
        <w:gridCol w:w="2066"/>
      </w:tblGrid>
      <w:tr>
        <w:trPr>
          <w:trHeight w:val="343" w:hRule="exact"/>
        </w:trPr>
        <w:tc>
          <w:tcPr>
            <w:tcW w:w="2442" w:type="dxa"/>
            <w:tcBorders>
              <w:top w:val="single" w:sz="8" w:space="0" w:color="FFFFFF"/>
              <w:start w:val="single" w:sz="8" w:space="0" w:color="FFFFFF"/>
              <w:bottom w:val="single" w:sz="8" w:space="0" w:color="C0C0C0"/>
              <w:end w:val="single" w:sz="8" w:space="0" w:color="FFFFFF"/>
            </w:tcBorders>
            <w:shd w:fill="48508B" w:val="clear"/>
          </w:tcPr>
          <w:p>
            <w:pPr>
              <w:pStyle w:val="TableParagraph"/>
              <w:spacing w:lineRule="auto" w:line="240" w:before="45" w:after="0"/>
              <w:ind w:start="567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color w:val="FFFFFF"/>
                <w:sz w:val="20"/>
              </w:rPr>
              <w:t>Question</w:t>
            </w:r>
            <w:r>
              <w:rPr>
                <w:rFonts w:ascii="Arial" w:hAnsi="Arial"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color w:val="FFFFFF"/>
                <w:spacing w:val="-3"/>
                <w:sz w:val="20"/>
              </w:rPr>
              <w:t>Type</w:t>
            </w:r>
          </w:p>
        </w:tc>
        <w:tc>
          <w:tcPr>
            <w:tcW w:w="2066" w:type="dxa"/>
            <w:tcBorders>
              <w:top w:val="single" w:sz="8" w:space="0" w:color="FFFFFF"/>
              <w:start w:val="single" w:sz="8" w:space="0" w:color="FFFFFF"/>
              <w:bottom w:val="single" w:sz="8" w:space="0" w:color="C0C0C0"/>
              <w:end w:val="single" w:sz="8" w:space="0" w:color="FFFFFF"/>
            </w:tcBorders>
            <w:shd w:fill="48508B" w:val="clear"/>
          </w:tcPr>
          <w:p>
            <w:pPr>
              <w:pStyle w:val="TableParagraph"/>
              <w:spacing w:lineRule="auto" w:line="240" w:before="45" w:after="0"/>
              <w:ind w:start="383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color w:val="FFFFFF"/>
                <w:spacing w:val="-5"/>
                <w:sz w:val="20"/>
              </w:rPr>
              <w:t>Total</w:t>
            </w:r>
            <w:r>
              <w:rPr>
                <w:rFonts w:ascii="Arial" w:hAnsi="Arial"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color w:val="FFFFFF"/>
                <w:sz w:val="20"/>
              </w:rPr>
              <w:t>Question</w:t>
            </w:r>
          </w:p>
        </w:tc>
        <w:tc>
          <w:tcPr>
            <w:tcW w:w="2066" w:type="dxa"/>
            <w:tcBorders>
              <w:top w:val="single" w:sz="8" w:space="0" w:color="FFFFFF"/>
              <w:start w:val="single" w:sz="8" w:space="0" w:color="FFFFFF"/>
              <w:bottom w:val="single" w:sz="8" w:space="0" w:color="C0C0C0"/>
              <w:end w:val="single" w:sz="8" w:space="0" w:color="FFFFFF"/>
            </w:tcBorders>
            <w:shd w:fill="48508B" w:val="clear"/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color w:val="FFFFFF"/>
                <w:sz w:val="20"/>
              </w:rPr>
              <w:t>Correct</w:t>
            </w:r>
          </w:p>
        </w:tc>
        <w:tc>
          <w:tcPr>
            <w:tcW w:w="2066" w:type="dxa"/>
            <w:tcBorders>
              <w:top w:val="single" w:sz="8" w:space="0" w:color="FFFFFF"/>
              <w:start w:val="single" w:sz="8" w:space="0" w:color="FFFFFF"/>
              <w:bottom w:val="single" w:sz="8" w:space="0" w:color="C0C0C0"/>
              <w:end w:val="single" w:sz="8" w:space="0" w:color="FFFFFF"/>
            </w:tcBorders>
            <w:shd w:fill="48508B" w:val="clear"/>
          </w:tcPr>
          <w:p>
            <w:pPr>
              <w:pStyle w:val="TableParagraph"/>
              <w:spacing w:lineRule="auto" w:line="240" w:before="45" w:after="0"/>
              <w:ind w:start="633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color w:val="FFFFFF"/>
                <w:sz w:val="20"/>
              </w:rPr>
              <w:t>Incorrect</w:t>
            </w:r>
          </w:p>
        </w:tc>
        <w:tc>
          <w:tcPr>
            <w:tcW w:w="2066" w:type="dxa"/>
            <w:tcBorders>
              <w:top w:val="single" w:sz="8" w:space="0" w:color="FFFFFF"/>
              <w:start w:val="single" w:sz="8" w:space="0" w:color="FFFFFF"/>
              <w:bottom w:val="single" w:sz="8" w:space="0" w:color="C0C0C0"/>
              <w:end w:val="single" w:sz="8" w:space="0" w:color="FFFFFF"/>
            </w:tcBorders>
            <w:shd w:fill="48508B" w:val="clear"/>
          </w:tcPr>
          <w:p>
            <w:pPr>
              <w:pStyle w:val="TableParagraph"/>
              <w:spacing w:lineRule="auto" w:line="240" w:before="45" w:after="0"/>
              <w:ind w:start="444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color w:val="FFFFFF"/>
                <w:sz w:val="20"/>
              </w:rPr>
              <w:t>Scoring</w:t>
            </w:r>
            <w:r>
              <w:rPr>
                <w:rFonts w:ascii="Arial" w:hAnsi="Arial"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color w:val="FFFFFF"/>
                <w:sz w:val="20"/>
              </w:rPr>
              <w:t>Rate</w:t>
            </w:r>
          </w:p>
        </w:tc>
      </w:tr>
      <w:tr>
        <w:trPr>
          <w:trHeight w:val="343" w:hRule="exact"/>
        </w:trPr>
        <w:tc>
          <w:tcPr>
            <w:tcW w:w="2442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start="343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</w:rPr>
              <w:t xml:space="preserve">P1 </w:t>
              <w:softHyphen/>
              <w:t xml:space="preserve"> Short</w:t>
            </w:r>
            <w:r>
              <w:rPr>
                <w:rFonts w:cs="Arial" w:ascii="Arial" w:hAnsi="Arial"/>
                <w:spacing w:val="-3"/>
                <w:sz w:val="20"/>
              </w:rPr>
              <w:t xml:space="preserve"> </w:t>
            </w:r>
            <w:r>
              <w:rPr>
                <w:rFonts w:cs="Arial" w:ascii="Arial" w:hAnsi="Arial"/>
                <w:sz w:val="20"/>
              </w:rPr>
              <w:t>Passage</w:t>
            </w:r>
          </w:p>
        </w:tc>
        <w:tc>
          <w:tcPr>
            <w:tcW w:w="206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w w:val="100"/>
                <w:sz w:val="20"/>
              </w:rPr>
              <w:t>5</w:t>
            </w:r>
          </w:p>
        </w:tc>
        <w:tc>
          <w:tcPr>
            <w:tcW w:w="206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206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206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宋体" w:hint="eastAsia" w:ascii="Arial" w:hAnsi="Arial"/>
                <w:sz w:val="20"/>
                <w:lang w:eastAsia="zh-CN"/>
              </w:rPr>
              <w:t>100</w:t>
            </w:r>
            <w:r>
              <w:rPr>
                <w:rFonts w:ascii="Arial" w:hAnsi="Arial"/>
                <w:sz w:val="20"/>
              </w:rPr>
              <w:t>%</w:t>
            </w:r>
          </w:p>
        </w:tc>
      </w:tr>
      <w:tr>
        <w:trPr>
          <w:trHeight w:val="343" w:hRule="exact"/>
        </w:trPr>
        <w:tc>
          <w:tcPr>
            <w:tcW w:w="2442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start="504" w:end="0"/>
              <w:jc w:val="start"/>
              <w:rPr>
                <w:rFonts w:ascii="Arial" w:hAnsi="Arial" w:eastAsia="宋体" w:cs="Arial" w:hint="eastAsia"/>
                <w:sz w:val="20"/>
                <w:szCs w:val="20"/>
                <w:lang w:eastAsia="zh-CN"/>
              </w:rPr>
            </w:pPr>
            <w:r>
              <w:rPr>
                <w:rFonts w:cs="Arial" w:ascii="Arial" w:hAnsi="Arial"/>
                <w:sz w:val="20"/>
              </w:rPr>
              <w:t xml:space="preserve">P2 </w:t>
              <w:softHyphen/>
            </w:r>
            <w:r>
              <w:rPr>
                <w:rFonts w:cs="Arial" w:ascii="Arial" w:hAnsi="Arial"/>
                <w:spacing w:val="-2"/>
                <w:sz w:val="20"/>
              </w:rPr>
              <w:t xml:space="preserve"> </w:t>
            </w:r>
            <w:r>
              <w:rPr>
                <w:rFonts w:eastAsia="宋体" w:cs="Arial" w:hint="eastAsia" w:ascii="Arial" w:hAnsi="Arial"/>
                <w:sz w:val="20"/>
                <w:lang w:eastAsia="zh-CN"/>
              </w:rPr>
              <w:t>Monologue</w:t>
            </w:r>
          </w:p>
        </w:tc>
        <w:tc>
          <w:tcPr>
            <w:tcW w:w="206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w w:val="100"/>
                <w:sz w:val="20"/>
              </w:rPr>
              <w:t>5</w:t>
            </w:r>
          </w:p>
        </w:tc>
        <w:tc>
          <w:tcPr>
            <w:tcW w:w="206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firstLineChars="0" w:firstLine="0" w:startChars="0" w:start="0" w:endChars="0"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206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firstLineChars="0" w:firstLine="0" w:startChars="0" w:start="0" w:endChars="0"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06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firstLineChars="0" w:firstLine="0" w:startChars="0" w:start="0" w:endChars="0"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宋体" w:hint="eastAsia" w:ascii="Arial" w:hAnsi="Arial"/>
                <w:sz w:val="20"/>
                <w:lang w:eastAsia="zh-CN"/>
              </w:rPr>
              <w:t>60</w:t>
            </w:r>
            <w:r>
              <w:rPr>
                <w:rFonts w:ascii="Arial" w:hAnsi="Arial"/>
                <w:sz w:val="20"/>
              </w:rPr>
              <w:t>%</w:t>
            </w:r>
          </w:p>
        </w:tc>
      </w:tr>
      <w:tr>
        <w:trPr>
          <w:trHeight w:val="343" w:hRule="exact"/>
        </w:trPr>
        <w:tc>
          <w:tcPr>
            <w:tcW w:w="2442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start="360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</w:rPr>
              <w:t xml:space="preserve">P3 </w:t>
              <w:softHyphen/>
              <w:t xml:space="preserve"> Long</w:t>
            </w:r>
            <w:r>
              <w:rPr>
                <w:rFonts w:cs="Arial" w:ascii="Arial" w:hAnsi="Arial"/>
                <w:spacing w:val="-3"/>
                <w:sz w:val="20"/>
              </w:rPr>
              <w:t xml:space="preserve"> </w:t>
            </w:r>
            <w:r>
              <w:rPr>
                <w:rFonts w:cs="Arial" w:ascii="Arial" w:hAnsi="Arial"/>
                <w:sz w:val="20"/>
              </w:rPr>
              <w:t>Passage</w:t>
            </w:r>
          </w:p>
        </w:tc>
        <w:tc>
          <w:tcPr>
            <w:tcW w:w="206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w w:val="100"/>
                <w:sz w:val="20"/>
              </w:rPr>
              <w:t>5</w:t>
            </w:r>
          </w:p>
        </w:tc>
        <w:tc>
          <w:tcPr>
            <w:tcW w:w="206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firstLineChars="0" w:firstLine="0" w:startChars="0" w:start="0" w:endChars="0"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06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firstLineChars="0" w:firstLine="0" w:startChars="0" w:start="0" w:endChars="0"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206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firstLineChars="0" w:firstLine="0" w:startChars="0" w:start="0" w:endChars="0"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宋体" w:hint="eastAsia" w:ascii="Arial" w:hAnsi="Arial"/>
                <w:sz w:val="20"/>
                <w:lang w:eastAsia="zh-CN"/>
              </w:rPr>
              <w:t>80</w:t>
            </w:r>
            <w:r>
              <w:rPr>
                <w:rFonts w:ascii="Arial" w:hAnsi="Arial"/>
                <w:sz w:val="20"/>
              </w:rPr>
              <w:t>%</w:t>
            </w:r>
          </w:p>
        </w:tc>
      </w:tr>
      <w:tr>
        <w:trPr>
          <w:trHeight w:val="323" w:hRule="exact"/>
        </w:trPr>
        <w:tc>
          <w:tcPr>
            <w:tcW w:w="2442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start="90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</w:rPr>
              <w:t xml:space="preserve">P4 </w:t>
              <w:softHyphen/>
              <w:t xml:space="preserve"> Comprehensive</w:t>
            </w:r>
            <w:r>
              <w:rPr>
                <w:rFonts w:cs="Arial" w:ascii="Arial" w:hAnsi="Arial"/>
                <w:spacing w:val="-5"/>
                <w:sz w:val="20"/>
              </w:rPr>
              <w:t xml:space="preserve"> </w:t>
            </w:r>
            <w:r>
              <w:rPr>
                <w:rFonts w:cs="Arial" w:ascii="Arial" w:hAnsi="Arial"/>
                <w:spacing w:val="-6"/>
                <w:sz w:val="20"/>
              </w:rPr>
              <w:t>Text</w:t>
            </w:r>
          </w:p>
        </w:tc>
        <w:tc>
          <w:tcPr>
            <w:tcW w:w="206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w w:val="100"/>
                <w:sz w:val="20"/>
              </w:rPr>
              <w:t>5</w:t>
            </w:r>
          </w:p>
        </w:tc>
        <w:tc>
          <w:tcPr>
            <w:tcW w:w="206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206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206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宋体" w:hint="eastAsia" w:ascii="Arial" w:hAnsi="Arial"/>
                <w:sz w:val="20"/>
                <w:lang w:eastAsia="zh-CN"/>
              </w:rPr>
              <w:t>10</w:t>
            </w:r>
            <w:r>
              <w:rPr>
                <w:rFonts w:ascii="Arial" w:hAnsi="Arial"/>
                <w:sz w:val="20"/>
              </w:rPr>
              <w:t>0%</w:t>
            </w:r>
          </w:p>
        </w:tc>
      </w:tr>
      <w:tr>
        <w:trPr>
          <w:trHeight w:val="343" w:hRule="exact"/>
        </w:trPr>
        <w:tc>
          <w:tcPr>
            <w:tcW w:w="2442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start="593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</w:rPr>
              <w:t xml:space="preserve">P5 </w:t>
              <w:softHyphen/>
            </w:r>
            <w:r>
              <w:rPr>
                <w:rFonts w:cs="Arial" w:ascii="Arial" w:hAnsi="Arial"/>
                <w:spacing w:val="-2"/>
                <w:sz w:val="20"/>
              </w:rPr>
              <w:t xml:space="preserve"> </w:t>
            </w:r>
            <w:r>
              <w:rPr>
                <w:rFonts w:cs="Arial" w:ascii="Arial" w:hAnsi="Arial"/>
                <w:sz w:val="20"/>
              </w:rPr>
              <w:t>Matching</w:t>
            </w:r>
          </w:p>
        </w:tc>
        <w:tc>
          <w:tcPr>
            <w:tcW w:w="206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w w:val="100"/>
                <w:sz w:val="20"/>
              </w:rPr>
              <w:t>5</w:t>
            </w:r>
          </w:p>
        </w:tc>
        <w:tc>
          <w:tcPr>
            <w:tcW w:w="206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206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206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宋体" w:hint="eastAsia" w:ascii="Arial" w:hAnsi="Arial"/>
                <w:sz w:val="20"/>
                <w:lang w:eastAsia="zh-CN"/>
              </w:rPr>
              <w:t>100</w:t>
            </w:r>
            <w:r>
              <w:rPr>
                <w:rFonts w:ascii="Arial" w:hAnsi="Arial"/>
                <w:sz w:val="20"/>
              </w:rPr>
              <w:t>%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TableParagraph"/>
        <w:spacing w:lineRule="auto" w:line="360" w:before="45" w:after="0"/>
        <w:ind w:start="406" w:end="0"/>
        <w:jc w:val="start"/>
        <w:rPr>
          <w:rFonts w:ascii="Arial" w:hAnsi="Arial" w:cs="Arial"/>
          <w:b/>
          <w:bCs/>
          <w:sz w:val="24"/>
          <w:szCs w:val="32"/>
          <w:lang w:eastAsia="zh-CN"/>
        </w:rPr>
      </w:pPr>
      <w:r>
        <w:rPr>
          <w:rFonts w:cs="Arial" w:hint="eastAsia" w:ascii="Arial" w:hAnsi="Arial"/>
          <w:b/>
          <w:bCs/>
          <w:sz w:val="24"/>
          <w:szCs w:val="32"/>
          <w:lang w:eastAsia="zh-CN"/>
        </w:rPr>
        <w:t>137</w:t>
      </w:r>
      <w:r>
        <w:rPr>
          <w:rFonts w:ascii="Arial" w:hAnsi="Arial" w:cs="Arial" w:hint="eastAsia"/>
          <w:b/>
          <w:bCs/>
          <w:sz w:val="24"/>
          <w:szCs w:val="32"/>
          <w:lang w:eastAsia="zh-CN"/>
        </w:rPr>
        <w:t>分</w:t>
      </w:r>
    </w:p>
    <w:p>
      <w:pPr>
        <w:pStyle w:val="TableParagraph"/>
        <w:spacing w:lineRule="auto" w:line="360" w:before="45" w:after="0"/>
        <w:ind w:start="406" w:end="0"/>
        <w:jc w:val="start"/>
        <w:rPr>
          <w:rFonts w:ascii="Arial" w:hAnsi="Arial" w:cs="Arial" w:hint="eastAsia"/>
          <w:b/>
          <w:bCs/>
          <w:sz w:val="24"/>
          <w:szCs w:val="32"/>
          <w:lang w:eastAsia="zh-CN"/>
        </w:rPr>
      </w:pPr>
      <w:r>
        <w:rPr>
          <w:rFonts w:ascii="Arial" w:hAnsi="Arial" w:cs="Arial" w:hint="eastAsia"/>
          <w:b/>
          <w:bCs/>
          <w:sz w:val="24"/>
          <w:szCs w:val="32"/>
          <w:lang w:eastAsia="zh-CN"/>
        </w:rPr>
        <w:t>学生目前听力涉及问题如下：</w:t>
      </w:r>
    </w:p>
    <w:p>
      <w:pPr>
        <w:pStyle w:val="TableParagraph"/>
        <w:spacing w:lineRule="auto" w:line="360" w:before="45" w:after="0"/>
        <w:ind w:start="406" w:end="0"/>
        <w:jc w:val="start"/>
        <w:rPr>
          <w:rFonts w:ascii="Arial" w:hAnsi="Arial" w:cs="Arial" w:hint="eastAsia"/>
          <w:b/>
          <w:bCs/>
          <w:sz w:val="24"/>
          <w:szCs w:val="32"/>
          <w:lang w:eastAsia="zh-CN"/>
        </w:rPr>
      </w:pPr>
      <w:r>
        <w:rPr>
          <w:rFonts w:cs="Arial" w:hint="eastAsia" w:ascii="Arial" w:hAnsi="Arial"/>
          <w:b/>
          <w:bCs/>
          <w:sz w:val="24"/>
          <w:szCs w:val="32"/>
          <w:lang w:eastAsia="zh-CN"/>
        </w:rPr>
        <w:t>1</w:t>
      </w:r>
      <w:r>
        <w:rPr>
          <w:rFonts w:ascii="Arial" w:hAnsi="Arial" w:cs="Arial" w:hint="eastAsia"/>
          <w:b/>
          <w:bCs/>
          <w:sz w:val="24"/>
          <w:szCs w:val="32"/>
          <w:lang w:eastAsia="zh-CN"/>
        </w:rPr>
        <w:t>逻辑信号词敏感度不足，踩中 “转折陷阱”，存在对逻辑词反应迟缓的问题：听到前半段信息就直接选择，容易忽略转折后的真实答案。</w:t>
      </w:r>
    </w:p>
    <w:p>
      <w:pPr>
        <w:pStyle w:val="TableParagraph"/>
        <w:spacing w:lineRule="auto" w:line="360" w:before="45" w:after="0"/>
        <w:ind w:start="406" w:end="0"/>
        <w:jc w:val="start"/>
        <w:rPr>
          <w:rFonts w:ascii="Arial" w:hAnsi="Arial" w:cs="Arial" w:hint="eastAsia"/>
          <w:b/>
          <w:bCs/>
          <w:sz w:val="24"/>
          <w:szCs w:val="32"/>
          <w:lang w:eastAsia="zh-CN"/>
        </w:rPr>
      </w:pPr>
      <w:r>
        <w:rPr>
          <w:rFonts w:cs="Arial" w:hint="eastAsia" w:ascii="Arial" w:hAnsi="Arial"/>
          <w:b/>
          <w:bCs/>
          <w:sz w:val="24"/>
          <w:szCs w:val="32"/>
          <w:lang w:eastAsia="zh-CN"/>
        </w:rPr>
        <w:t>2</w:t>
      </w:r>
      <w:r>
        <w:rPr>
          <w:rFonts w:ascii="Arial" w:hAnsi="Arial" w:cs="Arial" w:hint="eastAsia"/>
          <w:b/>
          <w:bCs/>
          <w:sz w:val="24"/>
          <w:szCs w:val="32"/>
          <w:lang w:eastAsia="zh-CN"/>
        </w:rPr>
        <w:t>高密度信息下的信息处理与注意力持续性不足长</w:t>
      </w:r>
    </w:p>
    <w:p>
      <w:pPr>
        <w:pStyle w:val="TableParagraph"/>
        <w:spacing w:lineRule="auto" w:line="360" w:before="45" w:after="0"/>
        <w:ind w:start="406" w:end="0"/>
        <w:jc w:val="start"/>
        <w:rPr>
          <w:rFonts w:ascii="Arial" w:hAnsi="Arial" w:cs="Arial" w:hint="eastAsia"/>
          <w:b/>
          <w:bCs/>
          <w:sz w:val="24"/>
          <w:szCs w:val="32"/>
          <w:lang w:eastAsia="zh-CN"/>
        </w:rPr>
      </w:pPr>
      <w:r>
        <w:rPr>
          <w:rFonts w:cs="Arial" w:hint="eastAsia" w:ascii="Arial" w:hAnsi="Arial"/>
          <w:b/>
          <w:bCs/>
          <w:sz w:val="24"/>
          <w:szCs w:val="32"/>
          <w:lang w:eastAsia="zh-CN"/>
        </w:rPr>
        <w:t>3</w:t>
      </w:r>
      <w:r>
        <w:rPr>
          <w:rFonts w:ascii="Arial" w:hAnsi="Arial" w:cs="Arial" w:hint="eastAsia"/>
          <w:b/>
          <w:bCs/>
          <w:sz w:val="24"/>
          <w:szCs w:val="32"/>
          <w:lang w:eastAsia="zh-CN"/>
        </w:rPr>
        <w:t>偶有疏漏所有听力板块均存在极个别因连读、弱读、口语化缩略表达导致的关键单词听辨失误，属于基础听力细节的共性小瑕疵。</w:t>
      </w:r>
    </w:p>
    <w:p>
      <w:pPr>
        <w:pStyle w:val="TableParagraph"/>
        <w:spacing w:lineRule="auto" w:line="360" w:before="45" w:after="0"/>
        <w:ind w:start="406" w:end="0"/>
        <w:jc w:val="start"/>
        <w:rPr>
          <w:rFonts w:ascii="Arial" w:hAnsi="Arial" w:cs="Arial" w:hint="eastAsia"/>
          <w:b/>
          <w:bCs/>
          <w:sz w:val="24"/>
          <w:szCs w:val="32"/>
          <w:lang w:eastAsia="zh-CN"/>
        </w:rPr>
      </w:pPr>
      <w:r>
        <w:rPr>
          <w:rFonts w:cs="Arial" w:hint="eastAsia" w:ascii="Arial" w:hAnsi="Arial"/>
          <w:b/>
          <w:bCs/>
          <w:sz w:val="24"/>
          <w:szCs w:val="32"/>
          <w:lang w:eastAsia="zh-CN"/>
        </w:rPr>
      </w:r>
    </w:p>
    <w:p>
      <w:pPr>
        <w:pStyle w:val="TableParagraph"/>
        <w:spacing w:lineRule="auto" w:line="360" w:before="45" w:after="0"/>
        <w:ind w:start="406" w:end="0"/>
        <w:jc w:val="start"/>
        <w:rPr>
          <w:rFonts w:ascii="Arial" w:hAnsi="Arial" w:cs="Arial" w:hint="eastAsia"/>
          <w:b/>
          <w:bCs/>
          <w:sz w:val="24"/>
          <w:szCs w:val="32"/>
          <w:lang w:eastAsia="zh-CN"/>
        </w:rPr>
      </w:pPr>
      <w:r>
        <w:rPr>
          <w:rFonts w:cs="Arial" w:hint="eastAsia" w:ascii="Arial" w:hAnsi="Arial"/>
          <w:b/>
          <w:bCs/>
          <w:sz w:val="24"/>
          <w:szCs w:val="32"/>
          <w:lang w:eastAsia="zh-CN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eastAsia="Arial" w:cs="Arial" w:hint="eastAsia"/>
          <w:b/>
          <w:bCs/>
          <w:sz w:val="20"/>
          <w:szCs w:val="20"/>
          <w:lang w:eastAsia="zh-CN"/>
        </w:rPr>
        <w:sectPr>
          <w:type w:val="nextPage"/>
          <w:pgSz w:w="11906" w:h="16838"/>
          <w:pgMar w:left="480" w:right="460" w:gutter="0" w:header="0" w:top="500" w:footer="0" w:bottom="28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Arial" w:cs="Arial" w:hint="eastAsia" w:ascii="Arial" w:hAnsi="Arial"/>
          <w:b/>
          <w:bCs/>
          <w:sz w:val="20"/>
          <w:szCs w:val="20"/>
          <w:lang w:eastAsia="zh-CN"/>
        </w:rPr>
      </w:r>
    </w:p>
    <w:p>
      <w:pPr>
        <w:pStyle w:val="Normal"/>
        <w:spacing w:before="70" w:after="0"/>
        <w:ind w:start="598" w:end="0"/>
        <w:jc w:val="start"/>
        <w:rPr>
          <w:rFonts w:ascii="Arial" w:hAnsi="Arial" w:eastAsia="Arial" w:cs="Arial"/>
          <w:sz w:val="30"/>
          <w:szCs w:val="30"/>
        </w:rPr>
      </w:pPr>
      <w:r>
        <mc:AlternateContent>
          <mc:Choice Requires="wpg">
            <w:drawing>
              <wp:anchor distT="0" distB="0" distL="114935" distR="114935" simplePos="0" relativeHeight="14" behindDoc="0" locked="0" layoutInCell="0" allowOverlap="1">
                <wp:simplePos x="0" y="0"/>
                <wp:positionH relativeFrom="page">
                  <wp:posOffset>379730</wp:posOffset>
                </wp:positionH>
                <wp:positionV relativeFrom="paragraph">
                  <wp:posOffset>51435</wp:posOffset>
                </wp:positionV>
                <wp:extent cx="252095" cy="191770"/>
                <wp:effectExtent l="635" t="635" r="0" b="0"/>
                <wp:wrapNone/>
                <wp:docPr id="194" name="组合 39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000" cy="191880"/>
                          <a:chOff x="0" y="0"/>
                          <a:chExt cx="252000" cy="191880"/>
                        </a:xfrm>
                      </wpg:grpSpPr>
                      <wps:wsp>
                        <wps:cNvPr id="195" name="任意多边形 395"/>
                        <wps:cNvSpPr/>
                        <wps:spPr>
                          <a:xfrm>
                            <a:off x="0" y="0"/>
                            <a:ext cx="252000" cy="191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97" h="302">
                                <a:moveTo>
                                  <a:pt x="13" y="301"/>
                                </a:moveTo>
                                <a:lnTo>
                                  <a:pt x="1" y="291"/>
                                </a:lnTo>
                                <a:lnTo>
                                  <a:pt x="0" y="283"/>
                                </a:lnTo>
                                <a:lnTo>
                                  <a:pt x="13" y="268"/>
                                </a:lnTo>
                                <a:lnTo>
                                  <a:pt x="60" y="230"/>
                                </a:lnTo>
                                <a:lnTo>
                                  <a:pt x="95" y="212"/>
                                </a:lnTo>
                                <a:lnTo>
                                  <a:pt x="82" y="201"/>
                                </a:lnTo>
                                <a:lnTo>
                                  <a:pt x="48" y="149"/>
                                </a:lnTo>
                                <a:lnTo>
                                  <a:pt x="43" y="112"/>
                                </a:lnTo>
                                <a:lnTo>
                                  <a:pt x="45" y="93"/>
                                </a:lnTo>
                                <a:lnTo>
                                  <a:pt x="82" y="29"/>
                                </a:lnTo>
                                <a:lnTo>
                                  <a:pt x="150" y="0"/>
                                </a:lnTo>
                                <a:lnTo>
                                  <a:pt x="168" y="0"/>
                                </a:lnTo>
                                <a:lnTo>
                                  <a:pt x="186" y="4"/>
                                </a:lnTo>
                                <a:lnTo>
                                  <a:pt x="203" y="10"/>
                                </a:lnTo>
                                <a:lnTo>
                                  <a:pt x="220" y="19"/>
                                </a:lnTo>
                                <a:lnTo>
                                  <a:pt x="230" y="27"/>
                                </a:lnTo>
                                <a:lnTo>
                                  <a:pt x="153" y="27"/>
                                </a:lnTo>
                                <a:lnTo>
                                  <a:pt x="130" y="31"/>
                                </a:lnTo>
                                <a:lnTo>
                                  <a:pt x="81" y="72"/>
                                </a:lnTo>
                                <a:lnTo>
                                  <a:pt x="70" y="115"/>
                                </a:lnTo>
                                <a:lnTo>
                                  <a:pt x="72" y="133"/>
                                </a:lnTo>
                                <a:lnTo>
                                  <a:pt x="105" y="184"/>
                                </a:lnTo>
                                <a:lnTo>
                                  <a:pt x="174" y="203"/>
                                </a:lnTo>
                                <a:lnTo>
                                  <a:pt x="235" y="203"/>
                                </a:lnTo>
                                <a:lnTo>
                                  <a:pt x="220" y="214"/>
                                </a:lnTo>
                                <a:lnTo>
                                  <a:pt x="231" y="218"/>
                                </a:lnTo>
                                <a:lnTo>
                                  <a:pt x="249" y="226"/>
                                </a:lnTo>
                                <a:lnTo>
                                  <a:pt x="259" y="232"/>
                                </a:lnTo>
                                <a:lnTo>
                                  <a:pt x="152" y="232"/>
                                </a:lnTo>
                                <a:lnTo>
                                  <a:pt x="131" y="234"/>
                                </a:lnTo>
                                <a:lnTo>
                                  <a:pt x="74" y="254"/>
                                </a:lnTo>
                                <a:lnTo>
                                  <a:pt x="26" y="295"/>
                                </a:lnTo>
                                <a:lnTo>
                                  <a:pt x="21" y="300"/>
                                </a:lnTo>
                                <a:lnTo>
                                  <a:pt x="13" y="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6" name="任意多边形 396"/>
                        <wps:cNvSpPr/>
                        <wps:spPr>
                          <a:xfrm>
                            <a:off x="0" y="0"/>
                            <a:ext cx="252000" cy="191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97" h="302">
                                <a:moveTo>
                                  <a:pt x="235" y="203"/>
                                </a:moveTo>
                                <a:lnTo>
                                  <a:pt x="174" y="203"/>
                                </a:lnTo>
                                <a:lnTo>
                                  <a:pt x="194" y="197"/>
                                </a:lnTo>
                                <a:lnTo>
                                  <a:pt x="211" y="186"/>
                                </a:lnTo>
                                <a:lnTo>
                                  <a:pt x="226" y="171"/>
                                </a:lnTo>
                                <a:lnTo>
                                  <a:pt x="237" y="152"/>
                                </a:lnTo>
                                <a:lnTo>
                                  <a:pt x="244" y="130"/>
                                </a:lnTo>
                                <a:lnTo>
                                  <a:pt x="247" y="104"/>
                                </a:lnTo>
                                <a:lnTo>
                                  <a:pt x="241" y="83"/>
                                </a:lnTo>
                                <a:lnTo>
                                  <a:pt x="198" y="37"/>
                                </a:lnTo>
                                <a:lnTo>
                                  <a:pt x="153" y="27"/>
                                </a:lnTo>
                                <a:lnTo>
                                  <a:pt x="230" y="27"/>
                                </a:lnTo>
                                <a:lnTo>
                                  <a:pt x="270" y="81"/>
                                </a:lnTo>
                                <a:lnTo>
                                  <a:pt x="275" y="119"/>
                                </a:lnTo>
                                <a:lnTo>
                                  <a:pt x="272" y="137"/>
                                </a:lnTo>
                                <a:lnTo>
                                  <a:pt x="268" y="155"/>
                                </a:lnTo>
                                <a:lnTo>
                                  <a:pt x="260" y="172"/>
                                </a:lnTo>
                                <a:lnTo>
                                  <a:pt x="249" y="188"/>
                                </a:lnTo>
                                <a:lnTo>
                                  <a:pt x="236" y="202"/>
                                </a:lnTo>
                                <a:lnTo>
                                  <a:pt x="235" y="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7" name="任意多边形 397"/>
                        <wps:cNvSpPr/>
                        <wps:spPr>
                          <a:xfrm>
                            <a:off x="0" y="0"/>
                            <a:ext cx="252000" cy="191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97" h="302">
                                <a:moveTo>
                                  <a:pt x="321" y="196"/>
                                </a:moveTo>
                                <a:lnTo>
                                  <a:pt x="308" y="196"/>
                                </a:lnTo>
                                <a:lnTo>
                                  <a:pt x="302" y="190"/>
                                </a:lnTo>
                                <a:lnTo>
                                  <a:pt x="302" y="180"/>
                                </a:lnTo>
                                <a:lnTo>
                                  <a:pt x="302" y="179"/>
                                </a:lnTo>
                                <a:lnTo>
                                  <a:pt x="303" y="177"/>
                                </a:lnTo>
                                <a:lnTo>
                                  <a:pt x="310" y="158"/>
                                </a:lnTo>
                                <a:lnTo>
                                  <a:pt x="314" y="139"/>
                                </a:lnTo>
                                <a:lnTo>
                                  <a:pt x="315" y="120"/>
                                </a:lnTo>
                                <a:lnTo>
                                  <a:pt x="316" y="119"/>
                                </a:lnTo>
                                <a:lnTo>
                                  <a:pt x="315" y="99"/>
                                </a:lnTo>
                                <a:lnTo>
                                  <a:pt x="312" y="80"/>
                                </a:lnTo>
                                <a:lnTo>
                                  <a:pt x="306" y="61"/>
                                </a:lnTo>
                                <a:lnTo>
                                  <a:pt x="300" y="47"/>
                                </a:lnTo>
                                <a:lnTo>
                                  <a:pt x="303" y="39"/>
                                </a:lnTo>
                                <a:lnTo>
                                  <a:pt x="317" y="33"/>
                                </a:lnTo>
                                <a:lnTo>
                                  <a:pt x="325" y="36"/>
                                </a:lnTo>
                                <a:lnTo>
                                  <a:pt x="328" y="43"/>
                                </a:lnTo>
                                <a:lnTo>
                                  <a:pt x="335" y="62"/>
                                </a:lnTo>
                                <a:lnTo>
                                  <a:pt x="340" y="81"/>
                                </a:lnTo>
                                <a:lnTo>
                                  <a:pt x="342" y="101"/>
                                </a:lnTo>
                                <a:lnTo>
                                  <a:pt x="343" y="120"/>
                                </a:lnTo>
                                <a:lnTo>
                                  <a:pt x="341" y="140"/>
                                </a:lnTo>
                                <a:lnTo>
                                  <a:pt x="337" y="160"/>
                                </a:lnTo>
                                <a:lnTo>
                                  <a:pt x="332" y="179"/>
                                </a:lnTo>
                                <a:lnTo>
                                  <a:pt x="326" y="193"/>
                                </a:lnTo>
                                <a:lnTo>
                                  <a:pt x="321" y="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8" name="任意多边形 398"/>
                        <wps:cNvSpPr/>
                        <wps:spPr>
                          <a:xfrm>
                            <a:off x="0" y="0"/>
                            <a:ext cx="252000" cy="191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97" h="302">
                                <a:moveTo>
                                  <a:pt x="305" y="301"/>
                                </a:moveTo>
                                <a:lnTo>
                                  <a:pt x="296" y="300"/>
                                </a:lnTo>
                                <a:lnTo>
                                  <a:pt x="282" y="284"/>
                                </a:lnTo>
                                <a:lnTo>
                                  <a:pt x="267" y="271"/>
                                </a:lnTo>
                                <a:lnTo>
                                  <a:pt x="195" y="236"/>
                                </a:lnTo>
                                <a:lnTo>
                                  <a:pt x="152" y="232"/>
                                </a:lnTo>
                                <a:lnTo>
                                  <a:pt x="259" y="232"/>
                                </a:lnTo>
                                <a:lnTo>
                                  <a:pt x="312" y="277"/>
                                </a:lnTo>
                                <a:lnTo>
                                  <a:pt x="317" y="283"/>
                                </a:lnTo>
                                <a:lnTo>
                                  <a:pt x="317" y="291"/>
                                </a:lnTo>
                                <a:lnTo>
                                  <a:pt x="305" y="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9" name="任意多边形 399"/>
                        <wps:cNvSpPr/>
                        <wps:spPr>
                          <a:xfrm>
                            <a:off x="0" y="0"/>
                            <a:ext cx="252000" cy="191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97" h="302">
                                <a:moveTo>
                                  <a:pt x="367" y="219"/>
                                </a:moveTo>
                                <a:lnTo>
                                  <a:pt x="353" y="213"/>
                                </a:lnTo>
                                <a:lnTo>
                                  <a:pt x="350" y="205"/>
                                </a:lnTo>
                                <a:lnTo>
                                  <a:pt x="353" y="199"/>
                                </a:lnTo>
                                <a:lnTo>
                                  <a:pt x="360" y="180"/>
                                </a:lnTo>
                                <a:lnTo>
                                  <a:pt x="365" y="161"/>
                                </a:lnTo>
                                <a:lnTo>
                                  <a:pt x="368" y="141"/>
                                </a:lnTo>
                                <a:lnTo>
                                  <a:pt x="370" y="122"/>
                                </a:lnTo>
                                <a:lnTo>
                                  <a:pt x="370" y="102"/>
                                </a:lnTo>
                                <a:lnTo>
                                  <a:pt x="367" y="82"/>
                                </a:lnTo>
                                <a:lnTo>
                                  <a:pt x="363" y="63"/>
                                </a:lnTo>
                                <a:lnTo>
                                  <a:pt x="357" y="44"/>
                                </a:lnTo>
                                <a:lnTo>
                                  <a:pt x="350" y="25"/>
                                </a:lnTo>
                                <a:lnTo>
                                  <a:pt x="353" y="17"/>
                                </a:lnTo>
                                <a:lnTo>
                                  <a:pt x="360" y="14"/>
                                </a:lnTo>
                                <a:lnTo>
                                  <a:pt x="366" y="11"/>
                                </a:lnTo>
                                <a:lnTo>
                                  <a:pt x="374" y="14"/>
                                </a:lnTo>
                                <a:lnTo>
                                  <a:pt x="378" y="21"/>
                                </a:lnTo>
                                <a:lnTo>
                                  <a:pt x="378" y="21"/>
                                </a:lnTo>
                                <a:lnTo>
                                  <a:pt x="378" y="21"/>
                                </a:lnTo>
                                <a:lnTo>
                                  <a:pt x="395" y="79"/>
                                </a:lnTo>
                                <a:lnTo>
                                  <a:pt x="397" y="115"/>
                                </a:lnTo>
                                <a:lnTo>
                                  <a:pt x="396" y="136"/>
                                </a:lnTo>
                                <a:lnTo>
                                  <a:pt x="394" y="155"/>
                                </a:lnTo>
                                <a:lnTo>
                                  <a:pt x="390" y="175"/>
                                </a:lnTo>
                                <a:lnTo>
                                  <a:pt x="384" y="194"/>
                                </a:lnTo>
                                <a:lnTo>
                                  <a:pt x="375" y="216"/>
                                </a:lnTo>
                                <a:lnTo>
                                  <a:pt x="367" y="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8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394" style="position:absolute;margin-left:29.9pt;margin-top:4.05pt;width:19.85pt;height:15.1pt" coordorigin="598,81" coordsize="397,302">
                <v:shape id="shape_0" coordsize="397,302" fillcolor="#48508b" stroked="f" o:allowincell="f" style="position:absolute;left:598;top:81;width:396;height:301;mso-wrap-style:none;v-text-anchor:middle;mso-position-horizontal-relative:page" path="m13,301l1,291l0,283l13,268l60,230l95,212l82,201l48,149l43,112l45,93l82,29l150,0l168,0l186,4l203,10l220,19l230,27l153,27l130,31l81,72l70,115l72,133l105,184l174,203l235,203l220,214l231,218l249,226l259,232l152,232l131,234l74,254l26,295l21,300l13,301xe">
                  <v:fill o:detectmouseclick="t" type="solid" color2="#b7af74"/>
                  <v:stroke color="#3465a4" joinstyle="round" endcap="flat"/>
                  <w10:wrap type="none"/>
                </v:shape>
                <v:shape id="shape_0" coordsize="397,302" fillcolor="#48508b" stroked="f" o:allowincell="f" style="position:absolute;left:598;top:81;width:396;height:301;mso-wrap-style:none;v-text-anchor:middle;mso-position-horizontal-relative:page" path="m235,203l174,203l194,197l211,186l226,171l237,152l244,130l247,104l241,83l198,37l153,27l230,27l270,81l275,119l272,137l268,155l260,172l249,188l236,202l235,203xe">
                  <v:fill o:detectmouseclick="t" type="solid" color2="#b7af74"/>
                  <v:stroke color="#3465a4" joinstyle="round" endcap="flat"/>
                  <w10:wrap type="none"/>
                </v:shape>
                <v:shape id="shape_0" coordsize="397,302" fillcolor="#48508b" stroked="f" o:allowincell="f" style="position:absolute;left:598;top:81;width:396;height:301;mso-wrap-style:none;v-text-anchor:middle;mso-position-horizontal-relative:page" path="m321,196l308,196l302,190l302,180l302,179l303,177l310,158l314,139l315,120l316,119l315,99l312,80l306,61l300,47l303,39l317,33l325,36l328,43l335,62l340,81l342,101l343,120l341,140l337,160l332,179l326,193l321,196xe">
                  <v:fill o:detectmouseclick="t" type="solid" color2="#b7af74"/>
                  <v:stroke color="#3465a4" joinstyle="round" endcap="flat"/>
                  <w10:wrap type="none"/>
                </v:shape>
                <v:shape id="shape_0" coordsize="397,302" fillcolor="#48508b" stroked="f" o:allowincell="f" style="position:absolute;left:598;top:81;width:396;height:301;mso-wrap-style:none;v-text-anchor:middle;mso-position-horizontal-relative:page" path="m305,301l296,300l282,284l267,271l195,236l152,232l259,232l312,277l317,283l317,291l305,301xe">
                  <v:fill o:detectmouseclick="t" type="solid" color2="#b7af74"/>
                  <v:stroke color="#3465a4" joinstyle="round" endcap="flat"/>
                  <w10:wrap type="none"/>
                </v:shape>
                <v:shape id="shape_0" coordsize="397,302" fillcolor="#48508b" stroked="f" o:allowincell="f" style="position:absolute;left:598;top:81;width:396;height:301;mso-wrap-style:none;v-text-anchor:middle;mso-position-horizontal-relative:page" path="m367,219l353,213l350,205l353,199l360,180l365,161l368,141l370,122l370,102l367,82l363,63l357,44l350,25l353,17l360,14l366,11l374,14l378,21l378,21l378,21l395,79l397,115l396,136l394,155l390,175l384,194l375,216l367,219xe">
                  <v:fill o:detectmouseclick="t" type="solid" color2="#b7af74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ascii="Arial" w:hAnsi="Arial"/>
          <w:b/>
          <w:sz w:val="30"/>
        </w:rPr>
        <w:t>SPEAKING</w:t>
      </w:r>
    </w:p>
    <w:p>
      <w:pPr>
        <w:pStyle w:val="Normal"/>
        <w:spacing w:lineRule="auto" w:line="240" w:before="3" w:after="0"/>
        <w:rPr>
          <w:rFonts w:ascii="Arial" w:hAnsi="Arial" w:eastAsia="Arial" w:cs="Arial"/>
          <w:b/>
          <w:bCs/>
          <w:sz w:val="9"/>
          <w:szCs w:val="9"/>
        </w:rPr>
      </w:pPr>
      <w:r>
        <w:rPr>
          <w:rFonts w:eastAsia="Arial" w:cs="Arial" w:ascii="Arial" w:hAnsi="Arial"/>
          <w:b/>
          <w:bCs/>
          <w:sz w:val="9"/>
          <w:szCs w:val="9"/>
        </w:rPr>
      </w:r>
    </w:p>
    <w:p>
      <w:pPr>
        <w:pStyle w:val="Normal"/>
        <w:spacing w:lineRule="exact" w:line="40"/>
        <w:ind w:start="100" w:end="0"/>
        <w:rPr>
          <w:rFonts w:ascii="Arial" w:hAnsi="Arial" w:eastAsia="Arial" w:cs="Arial"/>
          <w:sz w:val="4"/>
          <w:szCs w:val="4"/>
        </w:rPr>
      </w:pPr>
      <w:r>
        <w:rPr>
          <w:rFonts w:ascii="Arial" w:hAnsi="Arial" w:cs="Arial" w:eastAsia="Arial"/>
          <w:sz w:val="4"/>
          <w:szCs w:val="4"/>
        </w:rPr>
        <mc:AlternateContent>
          <mc:Choice Requires="wpg">
            <w:drawing>
              <wp:inline distT="0" distB="0" distL="0" distR="0">
                <wp:extent cx="6822440" cy="11430"/>
                <wp:effectExtent l="0" t="0" r="0" b="0"/>
                <wp:docPr id="200" name="组合 40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2360" cy="11520"/>
                          <a:chOff x="0" y="0"/>
                          <a:chExt cx="6822360" cy="1152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822360" cy="11520"/>
                          </a:xfrm>
                        </wpg:grpSpPr>
                        <wps:wsp>
                          <wps:cNvPr id="201" name="任意多边形 402"/>
                          <wps:cNvSpPr/>
                          <wps:spPr>
                            <a:xfrm>
                              <a:off x="0" y="0"/>
                              <a:ext cx="6822360" cy="115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0706" h="1">
                                  <a:moveTo>
                                    <a:pt x="0" y="0"/>
                                  </a:moveTo>
                                  <a:lnTo>
                                    <a:pt x="10706" y="0"/>
                                  </a:lnTo>
                                </a:path>
                              </a:pathLst>
                            </a:custGeom>
                            <a:noFill/>
                            <a:ln w="25560">
                              <a:solidFill>
                                <a:srgbClr val="48508B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alt="组合 400" style="position:absolute;margin-left:0pt;margin-top:-1.05pt;width:537.2pt;height:0.9pt" coordorigin="0,-21" coordsize="10744,18">
                <v:group id="shape_0" alt="组合 401" style="position:absolute;left:0;top:-21;width:10744;height:18">
                  <v:shape id="shape_0" coordsize="10706,1" stroked="t" o:allowincell="f" style="position:absolute;left:0;top:-21;width:10743;height:17;mso-wrap-style:none;v-text-anchor:middle;mso-position-horizontal:center" path="m0,0l10706,0e">
                    <v:fill o:detectmouseclick="t" on="false"/>
                    <v:stroke color="#48508b" weight="25560" joinstyle="round" endcap="flat"/>
                    <w10:wrap type="square"/>
                  </v:shape>
                </v:group>
              </v:group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Normal"/>
        <w:spacing w:before="189" w:after="0"/>
        <w:ind w:start="120" w:end="0"/>
        <w:jc w:val="start"/>
        <w:rPr>
          <w:rFonts w:ascii="Tahoma" w:hAnsi="Tahoma" w:eastAsia="Tahoma" w:cs="Tahoma"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KET Speaking Mock</w:t>
      </w:r>
      <w:r>
        <w:rPr>
          <w:rFonts w:eastAsia="Arial" w:cs="Arial" w:ascii="Arial" w:hAnsi="Arial"/>
          <w:b/>
          <w:bCs/>
          <w:spacing w:val="-31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spacing w:val="-3"/>
          <w:sz w:val="24"/>
          <w:szCs w:val="24"/>
        </w:rPr>
        <w:t>Test</w:t>
        <w:softHyphen/>
      </w:r>
      <w:r>
        <w:rPr>
          <w:rFonts w:eastAsia="Tahoma" w:cs="Tahoma" w:ascii="Tahoma" w:hAnsi="Tahoma"/>
          <w:b/>
          <w:bCs/>
          <w:spacing w:val="-3"/>
          <w:sz w:val="24"/>
          <w:szCs w:val="24"/>
        </w:rPr>
        <w:t>Ⅰ</w:t>
      </w:r>
    </w:p>
    <w:p>
      <w:pPr>
        <w:pStyle w:val="Normal"/>
        <w:spacing w:lineRule="auto" w:line="240" w:before="10" w:after="0"/>
        <w:rPr>
          <w:rFonts w:ascii="Tahoma" w:hAnsi="Tahoma" w:eastAsia="Tahoma" w:cs="Tahoma"/>
          <w:b/>
          <w:bCs/>
          <w:sz w:val="18"/>
          <w:szCs w:val="18"/>
        </w:rPr>
      </w:pPr>
      <w:r>
        <w:rPr>
          <w:rFonts w:eastAsia="Tahoma" w:cs="Tahoma" w:ascii="Tahoma" w:hAnsi="Tahoma"/>
          <w:b/>
          <w:bCs/>
          <w:sz w:val="18"/>
          <w:szCs w:val="18"/>
        </w:rPr>
      </w:r>
    </w:p>
    <w:tbl>
      <w:tblPr>
        <w:tblW w:w="10704" w:type="dxa"/>
        <w:jc w:val="start"/>
        <w:tblInd w:w="1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676"/>
        <w:gridCol w:w="2676"/>
        <w:gridCol w:w="2676"/>
        <w:gridCol w:w="2676"/>
      </w:tblGrid>
      <w:tr>
        <w:trPr>
          <w:trHeight w:val="343" w:hRule="exact"/>
        </w:trPr>
        <w:tc>
          <w:tcPr>
            <w:tcW w:w="2676" w:type="dxa"/>
            <w:tcBorders>
              <w:top w:val="single" w:sz="8" w:space="0" w:color="FFFFFF"/>
              <w:start w:val="single" w:sz="8" w:space="0" w:color="FFFFFF"/>
              <w:bottom w:val="single" w:sz="8" w:space="0" w:color="C0C0C0"/>
              <w:end w:val="single" w:sz="8" w:space="0" w:color="FFFFFF"/>
            </w:tcBorders>
            <w:shd w:fill="48508B" w:val="clear"/>
          </w:tcPr>
          <w:p>
            <w:pPr>
              <w:pStyle w:val="TableParagraph"/>
              <w:spacing w:lineRule="auto" w:line="240" w:before="45" w:after="0"/>
              <w:ind w:start="577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color w:val="FFFFFF"/>
                <w:sz w:val="20"/>
              </w:rPr>
              <w:t>Knowledge</w:t>
            </w:r>
            <w:r>
              <w:rPr>
                <w:rFonts w:ascii="Arial" w:hAnsi="Arial"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color w:val="FFFFFF"/>
                <w:sz w:val="20"/>
              </w:rPr>
              <w:t>Point</w:t>
            </w:r>
          </w:p>
        </w:tc>
        <w:tc>
          <w:tcPr>
            <w:tcW w:w="2676" w:type="dxa"/>
            <w:tcBorders>
              <w:top w:val="single" w:sz="8" w:space="0" w:color="FFFFFF"/>
              <w:start w:val="single" w:sz="8" w:space="0" w:color="FFFFFF"/>
              <w:bottom w:val="single" w:sz="8" w:space="0" w:color="C0C0C0"/>
              <w:end w:val="single" w:sz="8" w:space="0" w:color="FFFFFF"/>
            </w:tcBorders>
            <w:shd w:fill="48508B" w:val="clear"/>
          </w:tcPr>
          <w:p>
            <w:pPr>
              <w:pStyle w:val="TableParagraph"/>
              <w:spacing w:lineRule="auto" w:line="240" w:before="45" w:after="0"/>
              <w:ind w:start="878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color w:val="FFFFFF"/>
                <w:sz w:val="20"/>
              </w:rPr>
              <w:t>Full</w:t>
            </w:r>
            <w:r>
              <w:rPr>
                <w:rFonts w:ascii="Arial" w:hAnsi="Arial"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color w:val="FFFFFF"/>
                <w:sz w:val="20"/>
              </w:rPr>
              <w:t>Score</w:t>
            </w:r>
          </w:p>
        </w:tc>
        <w:tc>
          <w:tcPr>
            <w:tcW w:w="2676" w:type="dxa"/>
            <w:tcBorders>
              <w:top w:val="single" w:sz="8" w:space="0" w:color="FFFFFF"/>
              <w:start w:val="single" w:sz="8" w:space="0" w:color="FFFFFF"/>
              <w:bottom w:val="single" w:sz="8" w:space="0" w:color="C0C0C0"/>
              <w:end w:val="single" w:sz="8" w:space="0" w:color="FFFFFF"/>
            </w:tcBorders>
            <w:shd w:fill="48508B" w:val="clear"/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color w:val="FFFFFF"/>
                <w:sz w:val="20"/>
              </w:rPr>
              <w:t>Score</w:t>
            </w:r>
          </w:p>
        </w:tc>
        <w:tc>
          <w:tcPr>
            <w:tcW w:w="2676" w:type="dxa"/>
            <w:tcBorders>
              <w:top w:val="single" w:sz="8" w:space="0" w:color="FFFFFF"/>
              <w:start w:val="single" w:sz="8" w:space="0" w:color="FFFFFF"/>
              <w:bottom w:val="single" w:sz="8" w:space="0" w:color="C0C0C0"/>
              <w:end w:val="single" w:sz="8" w:space="0" w:color="FFFFFF"/>
            </w:tcBorders>
            <w:shd w:fill="48508B" w:val="clear"/>
          </w:tcPr>
          <w:p>
            <w:pPr>
              <w:pStyle w:val="TableParagraph"/>
              <w:spacing w:lineRule="auto" w:line="240" w:before="45" w:after="0"/>
              <w:ind w:start="750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color w:val="FFFFFF"/>
                <w:sz w:val="20"/>
              </w:rPr>
              <w:t>Scoring</w:t>
            </w:r>
            <w:r>
              <w:rPr>
                <w:rFonts w:ascii="Arial" w:hAnsi="Arial"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color w:val="FFFFFF"/>
                <w:sz w:val="20"/>
              </w:rPr>
              <w:t>Rate</w:t>
            </w:r>
          </w:p>
        </w:tc>
      </w:tr>
      <w:tr>
        <w:trPr>
          <w:trHeight w:val="343" w:hRule="exact"/>
        </w:trPr>
        <w:tc>
          <w:tcPr>
            <w:tcW w:w="267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start="188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Grammar and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Vocabulary</w:t>
            </w:r>
          </w:p>
        </w:tc>
        <w:tc>
          <w:tcPr>
            <w:tcW w:w="267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w w:val="100"/>
                <w:sz w:val="20"/>
              </w:rPr>
              <w:t>5</w:t>
            </w:r>
          </w:p>
        </w:tc>
        <w:tc>
          <w:tcPr>
            <w:tcW w:w="267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4.0</w:t>
            </w:r>
          </w:p>
        </w:tc>
        <w:tc>
          <w:tcPr>
            <w:tcW w:w="267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宋体" w:hint="eastAsia" w:ascii="Arial" w:hAnsi="Arial"/>
                <w:sz w:val="20"/>
                <w:lang w:eastAsia="zh-CN"/>
              </w:rPr>
              <w:t>8</w:t>
            </w:r>
            <w:r>
              <w:rPr>
                <w:rFonts w:ascii="Arial" w:hAnsi="Arial"/>
                <w:sz w:val="20"/>
              </w:rPr>
              <w:t>0%</w:t>
            </w:r>
          </w:p>
        </w:tc>
      </w:tr>
      <w:tr>
        <w:trPr>
          <w:trHeight w:val="343" w:hRule="exact"/>
        </w:trPr>
        <w:tc>
          <w:tcPr>
            <w:tcW w:w="267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start="716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Pronunciation</w:t>
            </w:r>
          </w:p>
        </w:tc>
        <w:tc>
          <w:tcPr>
            <w:tcW w:w="267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w w:val="100"/>
                <w:sz w:val="20"/>
              </w:rPr>
              <w:t>5</w:t>
            </w:r>
          </w:p>
        </w:tc>
        <w:tc>
          <w:tcPr>
            <w:tcW w:w="267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firstLineChars="0" w:firstLine="0" w:startChars="0" w:start="0" w:endChars="0"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3.5</w:t>
            </w:r>
          </w:p>
        </w:tc>
        <w:tc>
          <w:tcPr>
            <w:tcW w:w="267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firstLineChars="0" w:firstLine="0" w:startChars="0" w:start="0" w:endChars="0"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宋体" w:hint="eastAsia" w:ascii="Arial" w:hAnsi="Arial"/>
                <w:sz w:val="20"/>
                <w:lang w:eastAsia="zh-CN"/>
              </w:rPr>
              <w:t>7</w:t>
            </w:r>
            <w:r>
              <w:rPr>
                <w:rFonts w:ascii="Arial" w:hAnsi="Arial"/>
                <w:sz w:val="20"/>
              </w:rPr>
              <w:t>0%</w:t>
            </w:r>
          </w:p>
        </w:tc>
      </w:tr>
      <w:tr>
        <w:trPr>
          <w:trHeight w:val="343" w:hRule="exact"/>
        </w:trPr>
        <w:tc>
          <w:tcPr>
            <w:tcW w:w="267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start="144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Interactive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Communication</w:t>
            </w:r>
          </w:p>
        </w:tc>
        <w:tc>
          <w:tcPr>
            <w:tcW w:w="267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w w:val="100"/>
                <w:sz w:val="20"/>
              </w:rPr>
              <w:t>5</w:t>
            </w:r>
          </w:p>
        </w:tc>
        <w:tc>
          <w:tcPr>
            <w:tcW w:w="267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firstLineChars="0" w:firstLine="0" w:startChars="0" w:start="0" w:endChars="0"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3.5</w:t>
            </w:r>
          </w:p>
        </w:tc>
        <w:tc>
          <w:tcPr>
            <w:tcW w:w="267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firstLineChars="0" w:firstLine="0" w:startChars="0" w:start="0" w:endChars="0"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宋体" w:hint="eastAsia" w:ascii="Arial" w:hAnsi="Arial"/>
                <w:sz w:val="20"/>
                <w:lang w:eastAsia="zh-CN"/>
              </w:rPr>
              <w:t>70</w:t>
            </w:r>
            <w:r>
              <w:rPr>
                <w:rFonts w:ascii="Arial" w:hAnsi="Arial"/>
                <w:sz w:val="20"/>
              </w:rPr>
              <w:t>%</w:t>
            </w:r>
          </w:p>
        </w:tc>
      </w:tr>
      <w:tr>
        <w:trPr>
          <w:trHeight w:val="343" w:hRule="exact"/>
        </w:trPr>
        <w:tc>
          <w:tcPr>
            <w:tcW w:w="267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start="438" w:end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Global</w:t>
            </w:r>
            <w:r>
              <w:rPr>
                <w:rFonts w:ascii="Arial" w:hAnsi="Arial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Achievement</w:t>
            </w:r>
          </w:p>
        </w:tc>
        <w:tc>
          <w:tcPr>
            <w:tcW w:w="267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/>
                <w:w w:val="100"/>
                <w:sz w:val="20"/>
              </w:rPr>
              <w:t>5</w:t>
            </w:r>
          </w:p>
        </w:tc>
        <w:tc>
          <w:tcPr>
            <w:tcW w:w="267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eastAsia="宋体" w:cs="Arial" w:hint="eastAsia" w:ascii="Arial" w:hAnsi="Arial"/>
                <w:sz w:val="20"/>
                <w:szCs w:val="20"/>
                <w:lang w:eastAsia="zh-CN"/>
              </w:rPr>
              <w:t>4.0</w:t>
            </w:r>
          </w:p>
        </w:tc>
        <w:tc>
          <w:tcPr>
            <w:tcW w:w="2676" w:type="dxa"/>
            <w:tcBorders>
              <w:top w:val="single" w:sz="8" w:space="0" w:color="C0C0C0"/>
              <w:start w:val="single" w:sz="8" w:space="0" w:color="C0C0C0"/>
              <w:bottom w:val="single" w:sz="8" w:space="0" w:color="C0C0C0"/>
              <w:end w:val="single" w:sz="8" w:space="0" w:color="C0C0C0"/>
            </w:tcBorders>
          </w:tcPr>
          <w:p>
            <w:pPr>
              <w:pStyle w:val="TableParagraph"/>
              <w:spacing w:lineRule="auto" w:line="240" w:before="45" w:after="0"/>
              <w:ind w:end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宋体" w:hint="eastAsia" w:ascii="Arial" w:hAnsi="Arial"/>
                <w:sz w:val="20"/>
                <w:lang w:eastAsia="zh-CN"/>
              </w:rPr>
              <w:t>80</w:t>
            </w:r>
            <w:r>
              <w:rPr>
                <w:rFonts w:ascii="Arial" w:hAnsi="Arial"/>
                <w:sz w:val="20"/>
              </w:rPr>
              <w:t>%</w:t>
            </w:r>
          </w:p>
        </w:tc>
      </w:tr>
    </w:tbl>
    <w:p>
      <w:pPr>
        <w:pStyle w:val="TableParagraph"/>
        <w:spacing w:lineRule="auto" w:line="360" w:before="45" w:after="0"/>
        <w:ind w:end="0"/>
        <w:jc w:val="start"/>
        <w:rPr>
          <w:rFonts w:ascii="Arial" w:hAnsi="Arial" w:eastAsia="Calibri" w:cs="Arial" w:hint="eastAsia"/>
          <w:b/>
          <w:bCs/>
          <w:sz w:val="24"/>
          <w:szCs w:val="32"/>
          <w:lang w:eastAsia="zh-CN"/>
        </w:rPr>
      </w:pPr>
      <w:r>
        <w:rPr>
          <w:rFonts w:eastAsia="Calibri" w:cs="Arial" w:hint="eastAsia" w:ascii="Arial" w:hAnsi="Arial"/>
          <w:b/>
          <w:bCs/>
          <w:sz w:val="24"/>
          <w:szCs w:val="32"/>
          <w:lang w:eastAsia="zh-CN"/>
        </w:rPr>
        <w:t>1</w:t>
      </w:r>
      <w:r>
        <w:rPr>
          <w:rFonts w:cs="Arial" w:hint="eastAsia" w:ascii="Arial" w:hAnsi="Arial"/>
          <w:b/>
          <w:bCs/>
          <w:sz w:val="24"/>
          <w:szCs w:val="32"/>
          <w:lang w:eastAsia="zh-CN"/>
        </w:rPr>
        <w:t>30</w:t>
      </w:r>
      <w:r>
        <w:rPr>
          <w:rFonts w:ascii="Arial" w:hAnsi="Arial" w:cs="Arial" w:hint="eastAsia"/>
          <w:b/>
          <w:bCs/>
          <w:sz w:val="24"/>
          <w:szCs w:val="32"/>
          <w:lang w:eastAsia="zh-CN"/>
        </w:rPr>
        <w:t xml:space="preserve">分 </w:t>
      </w:r>
    </w:p>
    <w:p>
      <w:pPr>
        <w:pStyle w:val="TableParagraph"/>
        <w:spacing w:lineRule="auto" w:line="360" w:before="45" w:after="0"/>
        <w:ind w:end="0"/>
        <w:jc w:val="start"/>
        <w:rPr>
          <w:rFonts w:ascii="Arial" w:hAnsi="Arial" w:eastAsia="Calibri" w:cs="Arial"/>
          <w:b/>
          <w:bCs/>
          <w:sz w:val="24"/>
          <w:szCs w:val="32"/>
          <w:lang w:eastAsia="zh-CN"/>
        </w:rPr>
      </w:pPr>
      <w:r>
        <w:rPr>
          <w:rFonts w:ascii="Arial" w:hAnsi="Arial" w:cs="Arial"/>
          <w:b/>
          <w:bCs/>
          <w:sz w:val="24"/>
          <w:szCs w:val="32"/>
          <w:lang w:eastAsia="zh-CN"/>
        </w:rPr>
        <w:t>语法词汇：孩子基础表达扎实，整体口语输出稳定，仅表达中出现少量轻微语法小失误，后续针对性积累话题词汇、巩固常用句型即可完善。</w:t>
      </w:r>
    </w:p>
    <w:p>
      <w:pPr>
        <w:pStyle w:val="TableParagraph"/>
        <w:spacing w:lineRule="auto" w:line="360" w:before="45" w:after="0"/>
        <w:ind w:end="0"/>
        <w:jc w:val="start"/>
        <w:rPr>
          <w:rFonts w:ascii="Arial" w:hAnsi="Arial" w:eastAsia="Calibri" w:cs="Arial"/>
          <w:b/>
          <w:bCs/>
          <w:sz w:val="24"/>
          <w:szCs w:val="32"/>
          <w:lang w:eastAsia="zh-CN"/>
        </w:rPr>
      </w:pPr>
      <w:r>
        <w:rPr>
          <w:rFonts w:ascii="Arial" w:hAnsi="Arial" w:cs="Arial"/>
          <w:b/>
          <w:bCs/>
          <w:sz w:val="24"/>
          <w:szCs w:val="32"/>
          <w:lang w:eastAsia="zh-CN"/>
        </w:rPr>
        <w:t>语音语调：孩子单词发音准确规范，语音语调清晰流畅，语音基础十分出色，是本次测评的突出优势。互动交流：全程对话互动积极性很高，主动配合应答，交流节奏自然顺畅，后续作答可以保持这份自信，让语句衔接更连贯。</w:t>
      </w:r>
    </w:p>
    <w:p>
      <w:pPr>
        <w:pStyle w:val="TableParagraph"/>
        <w:spacing w:lineRule="auto" w:line="360" w:before="45" w:after="0"/>
        <w:ind w:end="0"/>
        <w:jc w:val="start"/>
        <w:rPr>
          <w:rFonts w:ascii="Arial" w:hAnsi="Arial" w:eastAsia="Calibri" w:cs="Arial"/>
          <w:b/>
          <w:bCs/>
          <w:sz w:val="24"/>
          <w:szCs w:val="32"/>
          <w:lang w:eastAsia="zh-CN"/>
        </w:rPr>
      </w:pPr>
      <w:r>
        <w:rPr>
          <w:rFonts w:ascii="Arial" w:hAnsi="Arial" w:cs="Arial"/>
          <w:b/>
          <w:bCs/>
          <w:sz w:val="24"/>
          <w:szCs w:val="32"/>
          <w:lang w:eastAsia="zh-CN"/>
        </w:rPr>
        <w:t>整体表现：整体题干理解能力较好，自身观点逻辑完整，给出的理由能够有效支撑自己的观点，答题框架合格；短板在于回答细节拓展不</w:t>
      </w:r>
      <w:r>
        <w:rPr>
          <w:rFonts w:ascii="Arial" w:hAnsi="Arial" w:cs="Arial" w:hint="eastAsia"/>
          <w:b/>
          <w:bCs/>
          <w:sz w:val="24"/>
          <w:szCs w:val="32"/>
          <w:lang w:eastAsia="zh-CN"/>
        </w:rPr>
        <w:t>丰富</w:t>
      </w:r>
      <w:r>
        <w:rPr>
          <w:rFonts w:ascii="Arial" w:hAnsi="Arial" w:cs="Arial"/>
          <w:b/>
          <w:bCs/>
          <w:sz w:val="24"/>
          <w:szCs w:val="32"/>
          <w:lang w:eastAsia="zh-CN"/>
        </w:rPr>
        <w:t>、内容</w:t>
      </w:r>
      <w:r>
        <w:rPr>
          <w:rFonts w:ascii="Arial" w:hAnsi="Arial" w:cs="Arial" w:hint="eastAsia"/>
          <w:b/>
          <w:bCs/>
          <w:sz w:val="24"/>
          <w:szCs w:val="32"/>
          <w:lang w:eastAsia="zh-CN"/>
        </w:rPr>
        <w:t>稍</w:t>
      </w:r>
      <w:r>
        <w:rPr>
          <w:rFonts w:ascii="Arial" w:hAnsi="Arial" w:cs="Arial"/>
          <w:b/>
          <w:bCs/>
          <w:sz w:val="24"/>
          <w:szCs w:val="32"/>
          <w:lang w:eastAsia="zh-CN"/>
        </w:rPr>
        <w:t>简；面对原因类问题时</w:t>
      </w:r>
      <w:r>
        <w:rPr>
          <w:rFonts w:ascii="Arial" w:hAnsi="Arial" w:cs="Arial" w:hint="eastAsia"/>
          <w:b/>
          <w:bCs/>
          <w:sz w:val="24"/>
          <w:szCs w:val="32"/>
          <w:lang w:eastAsia="zh-CN"/>
        </w:rPr>
        <w:t>输出会有卡顿的现象</w:t>
      </w:r>
      <w:r>
        <w:rPr>
          <w:rFonts w:ascii="Arial" w:hAnsi="Arial" w:cs="Arial"/>
          <w:b/>
          <w:bCs/>
          <w:sz w:val="24"/>
          <w:szCs w:val="32"/>
          <w:lang w:eastAsia="zh-CN"/>
        </w:rPr>
        <w:t>，</w:t>
      </w:r>
      <w:r>
        <w:rPr>
          <w:rFonts w:ascii="Arial" w:hAnsi="Arial" w:cs="Arial" w:hint="eastAsia"/>
          <w:b/>
          <w:bCs/>
          <w:sz w:val="24"/>
          <w:szCs w:val="32"/>
          <w:lang w:eastAsia="zh-CN"/>
        </w:rPr>
        <w:t>部分问答流畅性不够。</w:t>
      </w:r>
    </w:p>
    <w:p>
      <w:pPr>
        <w:pStyle w:val="TableParagraph"/>
        <w:spacing w:lineRule="auto" w:line="360" w:before="45" w:after="0"/>
        <w:ind w:start="406" w:end="0"/>
        <w:jc w:val="start"/>
        <w:rPr>
          <w:rFonts w:ascii="Arial" w:hAnsi="Arial" w:eastAsia="Calibri" w:cs="Arial" w:hint="eastAsia"/>
          <w:b/>
          <w:bCs/>
          <w:sz w:val="24"/>
          <w:szCs w:val="32"/>
          <w:lang w:eastAsia="zh-CN"/>
        </w:rPr>
      </w:pPr>
      <w:r>
        <w:rPr>
          <w:rFonts w:eastAsia="Calibri" w:cs="Arial" w:hint="eastAsia" w:ascii="Arial" w:hAnsi="Arial"/>
          <w:b/>
          <w:bCs/>
          <w:sz w:val="24"/>
          <w:szCs w:val="32"/>
          <w:lang w:eastAsia="zh-CN"/>
        </w:rPr>
      </w:r>
    </w:p>
    <w:sectPr>
      <w:type w:val="nextPage"/>
      <w:pgSz w:w="11906" w:h="16838"/>
      <w:pgMar w:left="480" w:right="460" w:gutter="0" w:header="0" w:top="480" w:footer="0" w:bottom="2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Arial">
    <w:charset w:val="00" w:characterSet="windows-1252"/>
    <w:family w:val="swiss"/>
    <w:pitch w:val="default"/>
  </w:font>
  <w:font w:name="Courier New">
    <w:charset w:val="01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0" w:characterSet="windows-1252"/>
    <w:family w:val="roman"/>
    <w:pitch w:val="default"/>
  </w:font>
  <w:font w:name="Arial">
    <w:charset w:val="01"/>
    <w:family w:val="swiss"/>
    <w:pitch w:val="default"/>
  </w:font>
  <w:font w:name="Tahoma">
    <w:charset w:val="00" w:characterSet="windows-1252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33" w:hanging="214"/>
      </w:pPr>
      <w:rPr>
        <w:rFonts w:ascii="Arial" w:hAnsi="Arial" w:eastAsia="Arial" w:cs="Arial"/>
        <w:w w:val="99"/>
        <w:sz w:val="16"/>
        <w:szCs w:val="16"/>
      </w:rPr>
    </w:lvl>
    <w:lvl w:ilvl="1">
      <w:start w:val="1"/>
      <w:numFmt w:val="bullet"/>
      <w:lvlText w:val="•"/>
      <w:lvlJc w:val="start"/>
      <w:pPr>
        <w:tabs>
          <w:tab w:val="num" w:pos="0"/>
        </w:tabs>
        <w:ind w:start="854" w:hanging="214"/>
      </w:pPr>
      <w:rPr>
        <w:rFonts w:ascii="Liberation Serif" w:hAnsi="Liberation Serif" w:cs="Liberation Serif" w:hint="default"/>
      </w:rPr>
    </w:lvl>
    <w:lvl w:ilvl="2">
      <w:start w:val="1"/>
      <w:numFmt w:val="bullet"/>
      <w:lvlText w:val="•"/>
      <w:lvlJc w:val="start"/>
      <w:pPr>
        <w:tabs>
          <w:tab w:val="num" w:pos="0"/>
        </w:tabs>
        <w:ind w:start="1368" w:hanging="214"/>
      </w:pPr>
      <w:rPr>
        <w:rFonts w:ascii="Liberation Serif" w:hAnsi="Liberation Serif" w:cs="Liberation Serif" w:hint="default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1882" w:hanging="214"/>
      </w:pPr>
      <w:rPr>
        <w:rFonts w:ascii="Liberation Serif" w:hAnsi="Liberation Serif" w:cs="Liberation Serif" w:hint="default"/>
      </w:rPr>
    </w:lvl>
    <w:lvl w:ilvl="4">
      <w:start w:val="1"/>
      <w:numFmt w:val="bullet"/>
      <w:lvlText w:val="•"/>
      <w:lvlJc w:val="start"/>
      <w:pPr>
        <w:tabs>
          <w:tab w:val="num" w:pos="0"/>
        </w:tabs>
        <w:ind w:start="2397" w:hanging="214"/>
      </w:pPr>
      <w:rPr>
        <w:rFonts w:ascii="Liberation Serif" w:hAnsi="Liberation Serif" w:cs="Liberation Serif" w:hint="default"/>
      </w:rPr>
    </w:lvl>
    <w:lvl w:ilvl="5">
      <w:start w:val="1"/>
      <w:numFmt w:val="bullet"/>
      <w:lvlText w:val="•"/>
      <w:lvlJc w:val="start"/>
      <w:pPr>
        <w:tabs>
          <w:tab w:val="num" w:pos="0"/>
        </w:tabs>
        <w:ind w:start="2911" w:hanging="214"/>
      </w:pPr>
      <w:rPr>
        <w:rFonts w:ascii="Liberation Serif" w:hAnsi="Liberation Serif" w:cs="Liberation Serif" w:hint="default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3425" w:hanging="214"/>
      </w:pPr>
      <w:rPr>
        <w:rFonts w:ascii="Liberation Serif" w:hAnsi="Liberation Serif" w:cs="Liberation Serif" w:hint="default"/>
      </w:rPr>
    </w:lvl>
    <w:lvl w:ilvl="7">
      <w:start w:val="1"/>
      <w:numFmt w:val="bullet"/>
      <w:lvlText w:val="•"/>
      <w:lvlJc w:val="start"/>
      <w:pPr>
        <w:tabs>
          <w:tab w:val="num" w:pos="0"/>
        </w:tabs>
        <w:ind w:start="3939" w:hanging="214"/>
      </w:pPr>
      <w:rPr>
        <w:rFonts w:ascii="Liberation Serif" w:hAnsi="Liberation Serif" w:cs="Liberation Serif" w:hint="default"/>
      </w:rPr>
    </w:lvl>
    <w:lvl w:ilvl="8">
      <w:start w:val="1"/>
      <w:numFmt w:val="bullet"/>
      <w:lvlText w:val="•"/>
      <w:lvlJc w:val="start"/>
      <w:pPr>
        <w:tabs>
          <w:tab w:val="num" w:pos="0"/>
        </w:tabs>
        <w:ind w:start="4454" w:hanging="214"/>
      </w:pPr>
      <w:rPr>
        <w:rFonts w:ascii="Liberation Serif" w:hAnsi="Liberation Serif" w:cs="Liberation Serif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1"/>
  <w:defaultTabStop w:val="709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40" w:before="0" w:after="0"/>
    </w:pPr>
    <w:rPr>
      <w:rFonts w:ascii="Calibri" w:hAnsi="Calibri" w:eastAsia="Calibri" w:cs="Times New Roman"/>
      <w:color w:val="auto"/>
      <w:sz w:val="22"/>
      <w:szCs w:val="22"/>
      <w:lang w:eastAsia="en-US" w:bidi="ar-SA" w:val="en-US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before="31" w:after="0"/>
      <w:ind w:hanging="0" w:start="120" w:end="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70" w:after="0"/>
      <w:ind w:hanging="0" w:start="503" w:end="0"/>
      <w:outlineLvl w:val="1"/>
    </w:pPr>
    <w:rPr>
      <w:rFonts w:ascii="Arial" w:hAnsi="Arial" w:eastAsia="Arial" w:cs="Arial"/>
      <w:b/>
      <w:bCs/>
      <w:sz w:val="30"/>
      <w:szCs w:val="30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before="194" w:after="0"/>
      <w:ind w:hanging="0" w:start="120" w:end="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Heading4">
    <w:name w:val="heading 4"/>
    <w:basedOn w:val="Normal"/>
    <w:next w:val="BodyText"/>
    <w:qFormat/>
    <w:pPr>
      <w:numPr>
        <w:ilvl w:val="3"/>
        <w:numId w:val="1"/>
      </w:numPr>
      <w:spacing w:before="118" w:after="0"/>
      <w:ind w:hanging="0" w:start="120" w:end="0"/>
      <w:outlineLvl w:val="3"/>
    </w:pPr>
    <w:rPr>
      <w:rFonts w:ascii="Arial" w:hAnsi="Arial" w:eastAsia="Arial" w:cs="Arial"/>
      <w:sz w:val="24"/>
      <w:szCs w:val="24"/>
    </w:rPr>
  </w:style>
  <w:style w:type="character" w:styleId="WW8Num1z0">
    <w:name w:val="WW8Num1z0"/>
    <w:qFormat/>
    <w:rPr>
      <w:rFonts w:ascii="Arial" w:hAnsi="Arial" w:eastAsia="Arial" w:cs="Arial"/>
      <w:w w:val="99"/>
      <w:sz w:val="16"/>
      <w:szCs w:val="16"/>
    </w:rPr>
  </w:style>
  <w:style w:type="character" w:styleId="WW8Num1z1">
    <w:name w:val="WW8Num1z1"/>
    <w:qFormat/>
    <w:rPr/>
  </w:style>
  <w:style w:type="character" w:styleId="Style10">
    <w:name w:val="默认段落字体"/>
    <w:qFormat/>
    <w:rPr/>
  </w:style>
  <w:style w:type="character" w:styleId="Strong">
    <w:name w:val="Strong"/>
    <w:basedOn w:val="Style10"/>
    <w:qFormat/>
    <w:rPr>
      <w:b/>
    </w:rPr>
  </w:style>
  <w:style w:type="character" w:styleId="HTML">
    <w:name w:val="HTML 代码"/>
    <w:basedOn w:val="Style10"/>
    <w:qFormat/>
    <w:rPr>
      <w:rFonts w:ascii="Courier New" w:hAnsi="Courier New" w:cs="Courier New"/>
      <w:sz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ind w:hanging="0" w:start="200" w:end="0"/>
    </w:pPr>
    <w:rPr>
      <w:rFonts w:ascii="Arial" w:hAnsi="Arial" w:eastAsia="Arial" w:cs="Arial"/>
      <w:sz w:val="16"/>
      <w:szCs w:val="16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Paragraph">
    <w:name w:val="Table Paragraph"/>
    <w:basedOn w:val="Normal"/>
    <w:qFormat/>
    <w:pPr/>
    <w:rPr/>
  </w:style>
  <w:style w:type="paragraph" w:styleId="ListParagraph">
    <w:name w:val="List Paragraph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34560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2025-04-06T20:41:00Z</dcterms:created>
  <dc:creator>Data</dc:creator>
  <dc:description/>
  <dc:language>zh-CN</dc:language>
  <cp:lastModifiedBy>l.</cp:lastModifiedBy>
  <dcterms:modified xsi:type="dcterms:W3CDTF">2026-04-19T09:32:43Z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2024-12-09T08:00:00Z</vt:filetime>
  </property>
  <property fmtid="{D5CDD505-2E9C-101B-9397-08002B2CF9AE}" pid="3" name="Creator">
    <vt:lpwstr>Typst 0.11.1</vt:lpwstr>
  </property>
  <property fmtid="{D5CDD505-2E9C-101B-9397-08002B2CF9AE}" pid="4" name="ICV">
    <vt:lpwstr>618F27351C1D4076B2EEA314CC86BE69_13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eyJoZGlkIjoiMDliNDU5NWZiNDE4MTRkYjE1YjM1NzBiYWUzMDkxNDMiLCJ1c2VySWQiOiIzMDU3Nzc5MjcifQ==</vt:lpwstr>
  </property>
  <property fmtid="{D5CDD505-2E9C-101B-9397-08002B2CF9AE}" pid="7" name="LastSaved">
    <vt:filetime>2025-04-05T08:00:00Z</vt:filetime>
  </property>
</Properties>
</file>